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AC4" w:rsidRDefault="00601AC4" w:rsidP="00CD108F">
      <w:pPr>
        <w:spacing w:line="360" w:lineRule="auto"/>
        <w:jc w:val="center"/>
        <w:rPr>
          <w:rFonts w:ascii="隶书" w:eastAsia="隶书" w:hint="eastAsia"/>
          <w:w w:val="105"/>
          <w:sz w:val="72"/>
          <w:szCs w:val="72"/>
        </w:rPr>
      </w:pPr>
      <w:bookmarkStart w:id="0" w:name="_Toc120091492"/>
    </w:p>
    <w:p w:rsidR="00601AC4" w:rsidRDefault="00601AC4" w:rsidP="00CD108F">
      <w:pPr>
        <w:spacing w:line="360" w:lineRule="auto"/>
        <w:jc w:val="center"/>
        <w:rPr>
          <w:rFonts w:ascii="隶书" w:eastAsia="隶书"/>
          <w:w w:val="105"/>
          <w:sz w:val="72"/>
          <w:szCs w:val="72"/>
        </w:rPr>
      </w:pPr>
    </w:p>
    <w:p w:rsidR="00601AC4" w:rsidRDefault="00601AC4" w:rsidP="00CD108F">
      <w:pPr>
        <w:spacing w:line="360" w:lineRule="auto"/>
        <w:jc w:val="center"/>
        <w:rPr>
          <w:rFonts w:ascii="隶书" w:eastAsia="隶书"/>
          <w:w w:val="105"/>
          <w:sz w:val="72"/>
          <w:szCs w:val="72"/>
        </w:rPr>
      </w:pPr>
    </w:p>
    <w:p w:rsidR="00CD108F" w:rsidRDefault="00601AC4" w:rsidP="00CD108F">
      <w:pPr>
        <w:spacing w:afterLines="1400" w:after="3360" w:line="360" w:lineRule="auto"/>
        <w:jc w:val="center"/>
        <w:rPr>
          <w:rFonts w:ascii="隶书" w:eastAsia="隶书"/>
          <w:w w:val="105"/>
          <w:sz w:val="72"/>
          <w:szCs w:val="72"/>
        </w:rPr>
      </w:pPr>
      <w:r>
        <w:rPr>
          <w:rFonts w:ascii="隶书" w:eastAsia="隶书"/>
          <w:w w:val="105"/>
          <w:sz w:val="72"/>
          <w:szCs w:val="72"/>
        </w:rPr>
        <w:t>Vlan</w:t>
      </w:r>
      <w:r w:rsidR="00CD108F">
        <w:rPr>
          <w:rFonts w:ascii="隶书" w:eastAsia="隶书" w:hint="eastAsia"/>
          <w:w w:val="105"/>
          <w:sz w:val="72"/>
          <w:szCs w:val="72"/>
        </w:rPr>
        <w:t>概要设计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3"/>
        <w:gridCol w:w="1965"/>
        <w:gridCol w:w="4692"/>
      </w:tblGrid>
      <w:tr w:rsidR="00CD108F" w:rsidTr="0026644B">
        <w:trPr>
          <w:cantSplit/>
          <w:trHeight w:val="319"/>
          <w:jc w:val="center"/>
        </w:trPr>
        <w:tc>
          <w:tcPr>
            <w:tcW w:w="20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bookmarkEnd w:id="0"/>
          <w:p w:rsidR="00CD108F" w:rsidRDefault="00CD108F" w:rsidP="0026644B">
            <w:r>
              <w:rPr>
                <w:rFonts w:hint="eastAsia"/>
              </w:rPr>
              <w:t>文件状态：</w:t>
            </w:r>
          </w:p>
          <w:p w:rsidR="00CD108F" w:rsidRDefault="00CD108F" w:rsidP="0026644B">
            <w:pPr>
              <w:ind w:firstLineChars="100" w:firstLine="210"/>
            </w:pPr>
            <w:r>
              <w:t>[</w:t>
            </w:r>
            <w:r>
              <w:rPr>
                <w:rFonts w:hint="eastAsia"/>
              </w:rPr>
              <w:t>√</w:t>
            </w:r>
            <w:r>
              <w:t xml:space="preserve">] </w:t>
            </w:r>
            <w:r>
              <w:rPr>
                <w:rFonts w:hint="eastAsia"/>
              </w:rPr>
              <w:t>草稿</w:t>
            </w:r>
          </w:p>
          <w:p w:rsidR="00CD108F" w:rsidRDefault="00CD108F" w:rsidP="0026644B">
            <w:pPr>
              <w:ind w:firstLineChars="100" w:firstLine="210"/>
            </w:pPr>
            <w:r>
              <w:t xml:space="preserve">[  ] </w:t>
            </w:r>
            <w:r>
              <w:rPr>
                <w:rFonts w:hint="eastAsia"/>
              </w:rPr>
              <w:t>正式发布</w:t>
            </w:r>
          </w:p>
          <w:p w:rsidR="00CD108F" w:rsidRDefault="00CD108F" w:rsidP="0026644B">
            <w:pPr>
              <w:ind w:firstLineChars="100" w:firstLine="210"/>
            </w:pPr>
            <w:r>
              <w:t xml:space="preserve">[  ] 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CD108F" w:rsidRDefault="00CD108F" w:rsidP="0026644B">
            <w:r>
              <w:rPr>
                <w:rFonts w:hint="eastAsia"/>
              </w:rPr>
              <w:t>文件标识：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108F" w:rsidRDefault="00CD108F" w:rsidP="0026644B"/>
        </w:tc>
      </w:tr>
      <w:tr w:rsidR="00CD108F" w:rsidTr="0026644B">
        <w:trPr>
          <w:cantSplit/>
          <w:trHeight w:val="319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108F" w:rsidRDefault="00CD108F" w:rsidP="0026644B">
            <w:pPr>
              <w:widowControl/>
              <w:jc w:val="left"/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CD108F" w:rsidRDefault="00CD108F" w:rsidP="0026644B">
            <w:r>
              <w:rPr>
                <w:rFonts w:hint="eastAsia"/>
              </w:rPr>
              <w:t>当前版本：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108F" w:rsidRDefault="00CD108F" w:rsidP="0026644B">
            <w:r>
              <w:t>1.0</w:t>
            </w:r>
          </w:p>
        </w:tc>
      </w:tr>
      <w:tr w:rsidR="00CD108F" w:rsidTr="0026644B">
        <w:trPr>
          <w:cantSplit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108F" w:rsidRDefault="00CD108F" w:rsidP="0026644B">
            <w:pPr>
              <w:widowControl/>
              <w:jc w:val="left"/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CD108F" w:rsidRDefault="00CD108F" w:rsidP="0026644B">
            <w:r>
              <w:rPr>
                <w:rFonts w:hint="eastAsia"/>
              </w:rPr>
              <w:t>作</w:t>
            </w:r>
            <w:r>
              <w:t xml:space="preserve"> 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108F" w:rsidRDefault="00195DD9" w:rsidP="0026644B">
            <w:r>
              <w:rPr>
                <w:rFonts w:hint="eastAsia"/>
              </w:rPr>
              <w:t>严林钢</w:t>
            </w:r>
          </w:p>
        </w:tc>
      </w:tr>
      <w:tr w:rsidR="00CD108F" w:rsidTr="0026644B">
        <w:trPr>
          <w:cantSplit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108F" w:rsidRDefault="00CD108F" w:rsidP="0026644B">
            <w:pPr>
              <w:widowControl/>
              <w:jc w:val="left"/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CD108F" w:rsidRDefault="00CD108F" w:rsidP="0026644B">
            <w:r>
              <w:rPr>
                <w:rFonts w:hint="eastAsia"/>
              </w:rPr>
              <w:t>审</w:t>
            </w:r>
            <w:r>
              <w:t xml:space="preserve">    </w:t>
            </w:r>
            <w:r>
              <w:rPr>
                <w:rFonts w:hint="eastAsia"/>
              </w:rPr>
              <w:t>核：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108F" w:rsidRDefault="00CD108F" w:rsidP="0026644B"/>
        </w:tc>
      </w:tr>
      <w:tr w:rsidR="00CD108F" w:rsidTr="0026644B">
        <w:trPr>
          <w:cantSplit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108F" w:rsidRDefault="00CD108F" w:rsidP="0026644B">
            <w:pPr>
              <w:widowControl/>
              <w:jc w:val="left"/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CD108F" w:rsidRDefault="00CD108F" w:rsidP="0026644B">
            <w:r>
              <w:rPr>
                <w:rFonts w:hint="eastAsia"/>
              </w:rPr>
              <w:t>完成日期：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108F" w:rsidRDefault="00CD108F" w:rsidP="0026644B"/>
        </w:tc>
      </w:tr>
    </w:tbl>
    <w:p w:rsidR="00CD108F" w:rsidRDefault="00CD108F" w:rsidP="00CD108F">
      <w:pPr>
        <w:pStyle w:val="aa"/>
        <w:spacing w:after="60" w:line="360" w:lineRule="auto"/>
        <w:jc w:val="left"/>
      </w:pPr>
    </w:p>
    <w:p w:rsidR="00CD108F" w:rsidRDefault="00CD108F" w:rsidP="00CD108F">
      <w:pPr>
        <w:pStyle w:val="aa"/>
        <w:spacing w:after="60" w:line="360" w:lineRule="auto"/>
        <w:jc w:val="left"/>
      </w:pPr>
      <w:bookmarkStart w:id="1" w:name="_GoBack"/>
      <w:bookmarkEnd w:id="1"/>
    </w:p>
    <w:tbl>
      <w:tblPr>
        <w:tblW w:w="4875" w:type="pct"/>
        <w:jc w:val="center"/>
        <w:tbl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single" w:sz="6" w:space="0" w:color="9BBB59"/>
          <w:insideV w:val="single" w:sz="6" w:space="0" w:color="9BBB59"/>
        </w:tblBorders>
        <w:tblLook w:val="04A0" w:firstRow="1" w:lastRow="0" w:firstColumn="1" w:lastColumn="0" w:noHBand="0" w:noVBand="1"/>
      </w:tblPr>
      <w:tblGrid>
        <w:gridCol w:w="1626"/>
        <w:gridCol w:w="1126"/>
        <w:gridCol w:w="1375"/>
        <w:gridCol w:w="1751"/>
        <w:gridCol w:w="3615"/>
      </w:tblGrid>
      <w:tr w:rsidR="00CD108F" w:rsidTr="0026644B">
        <w:trPr>
          <w:jc w:val="center"/>
        </w:trPr>
        <w:tc>
          <w:tcPr>
            <w:tcW w:w="5000" w:type="pct"/>
            <w:gridSpan w:val="5"/>
            <w:tcBorders>
              <w:top w:val="single" w:sz="4" w:space="0" w:color="9BBB59"/>
              <w:left w:val="single" w:sz="4" w:space="0" w:color="9BBB59"/>
              <w:bottom w:val="single" w:sz="6" w:space="0" w:color="9BBB59"/>
              <w:right w:val="single" w:sz="4" w:space="0" w:color="9BBB59"/>
            </w:tcBorders>
            <w:shd w:val="pct25" w:color="auto" w:fill="auto"/>
            <w:hideMark/>
          </w:tcPr>
          <w:p w:rsidR="00CD108F" w:rsidRDefault="00CD108F" w:rsidP="0026644B">
            <w:pPr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sz w:val="28"/>
                <w:szCs w:val="28"/>
              </w:rPr>
              <w:t>文档更新记录</w:t>
            </w:r>
          </w:p>
        </w:tc>
      </w:tr>
      <w:tr w:rsidR="00CD108F" w:rsidTr="0026644B">
        <w:trPr>
          <w:jc w:val="center"/>
        </w:trPr>
        <w:tc>
          <w:tcPr>
            <w:tcW w:w="857" w:type="pct"/>
            <w:tcBorders>
              <w:top w:val="single" w:sz="6" w:space="0" w:color="9BBB59"/>
              <w:left w:val="single" w:sz="4" w:space="0" w:color="9BBB59"/>
              <w:bottom w:val="single" w:sz="6" w:space="0" w:color="9BBB59"/>
              <w:right w:val="single" w:sz="6" w:space="0" w:color="9BBB59"/>
            </w:tcBorders>
            <w:hideMark/>
          </w:tcPr>
          <w:p w:rsidR="00CD108F" w:rsidRDefault="00CD108F" w:rsidP="0026644B">
            <w:pPr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版本</w:t>
            </w:r>
            <w:r>
              <w:rPr>
                <w:kern w:val="0"/>
                <w:szCs w:val="21"/>
              </w:rPr>
              <w:t>/</w:t>
            </w:r>
            <w:r>
              <w:rPr>
                <w:rFonts w:hint="eastAsia"/>
                <w:kern w:val="0"/>
                <w:szCs w:val="21"/>
              </w:rPr>
              <w:t>状态</w:t>
            </w:r>
          </w:p>
        </w:tc>
        <w:tc>
          <w:tcPr>
            <w:tcW w:w="593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6" w:space="0" w:color="9BBB59"/>
            </w:tcBorders>
            <w:hideMark/>
          </w:tcPr>
          <w:p w:rsidR="00CD108F" w:rsidRDefault="00CD108F" w:rsidP="0026644B">
            <w:pPr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作者</w:t>
            </w:r>
          </w:p>
        </w:tc>
        <w:tc>
          <w:tcPr>
            <w:tcW w:w="724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6" w:space="0" w:color="9BBB59"/>
            </w:tcBorders>
            <w:hideMark/>
          </w:tcPr>
          <w:p w:rsidR="00CD108F" w:rsidRDefault="00CD108F" w:rsidP="0026644B">
            <w:pPr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审核</w:t>
            </w:r>
          </w:p>
        </w:tc>
        <w:tc>
          <w:tcPr>
            <w:tcW w:w="922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6" w:space="0" w:color="9BBB59"/>
            </w:tcBorders>
            <w:hideMark/>
          </w:tcPr>
          <w:p w:rsidR="00CD108F" w:rsidRDefault="00CD108F" w:rsidP="0026644B">
            <w:pPr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起止日期</w:t>
            </w:r>
          </w:p>
        </w:tc>
        <w:tc>
          <w:tcPr>
            <w:tcW w:w="1904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4" w:space="0" w:color="9BBB59"/>
            </w:tcBorders>
            <w:hideMark/>
          </w:tcPr>
          <w:p w:rsidR="00CD108F" w:rsidRDefault="00CD108F" w:rsidP="0026644B">
            <w:pPr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备注</w:t>
            </w:r>
          </w:p>
        </w:tc>
      </w:tr>
      <w:tr w:rsidR="00CD108F" w:rsidTr="0026644B">
        <w:trPr>
          <w:jc w:val="center"/>
        </w:trPr>
        <w:tc>
          <w:tcPr>
            <w:tcW w:w="857" w:type="pct"/>
            <w:tcBorders>
              <w:top w:val="single" w:sz="6" w:space="0" w:color="9BBB59"/>
              <w:left w:val="single" w:sz="4" w:space="0" w:color="9BBB59"/>
              <w:bottom w:val="single" w:sz="6" w:space="0" w:color="9BBB59"/>
              <w:right w:val="single" w:sz="6" w:space="0" w:color="9BBB59"/>
            </w:tcBorders>
          </w:tcPr>
          <w:p w:rsidR="00CD108F" w:rsidRDefault="00195DD9" w:rsidP="0026644B">
            <w:pPr>
              <w:rPr>
                <w:kern w:val="0"/>
                <w:szCs w:val="21"/>
              </w:rPr>
            </w:pPr>
            <w:r>
              <w:t>1.0</w:t>
            </w:r>
          </w:p>
        </w:tc>
        <w:tc>
          <w:tcPr>
            <w:tcW w:w="593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6" w:space="0" w:color="9BBB59"/>
            </w:tcBorders>
          </w:tcPr>
          <w:p w:rsidR="00CD108F" w:rsidRDefault="00195DD9" w:rsidP="0026644B">
            <w:pPr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严林钢</w:t>
            </w:r>
          </w:p>
        </w:tc>
        <w:tc>
          <w:tcPr>
            <w:tcW w:w="724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922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6" w:space="0" w:color="9BBB59"/>
            </w:tcBorders>
          </w:tcPr>
          <w:p w:rsidR="00CD108F" w:rsidRDefault="00195DD9" w:rsidP="0026644B">
            <w:pPr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2016</w:t>
            </w:r>
            <w:r>
              <w:rPr>
                <w:kern w:val="0"/>
                <w:szCs w:val="21"/>
              </w:rPr>
              <w:t>/1/22</w:t>
            </w:r>
          </w:p>
        </w:tc>
        <w:tc>
          <w:tcPr>
            <w:tcW w:w="1904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4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</w:tr>
      <w:tr w:rsidR="00CD108F" w:rsidTr="0026644B">
        <w:trPr>
          <w:jc w:val="center"/>
        </w:trPr>
        <w:tc>
          <w:tcPr>
            <w:tcW w:w="857" w:type="pct"/>
            <w:tcBorders>
              <w:top w:val="single" w:sz="6" w:space="0" w:color="9BBB59"/>
              <w:left w:val="single" w:sz="4" w:space="0" w:color="9BBB59"/>
              <w:bottom w:val="single" w:sz="6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593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724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922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1904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4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</w:tr>
      <w:tr w:rsidR="00CD108F" w:rsidTr="0026644B">
        <w:trPr>
          <w:jc w:val="center"/>
        </w:trPr>
        <w:tc>
          <w:tcPr>
            <w:tcW w:w="857" w:type="pct"/>
            <w:tcBorders>
              <w:top w:val="single" w:sz="6" w:space="0" w:color="9BBB59"/>
              <w:left w:val="single" w:sz="4" w:space="0" w:color="9BBB59"/>
              <w:bottom w:val="single" w:sz="6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593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724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922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1904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4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</w:tr>
      <w:tr w:rsidR="00CD108F" w:rsidTr="0026644B">
        <w:trPr>
          <w:jc w:val="center"/>
        </w:trPr>
        <w:tc>
          <w:tcPr>
            <w:tcW w:w="857" w:type="pct"/>
            <w:tcBorders>
              <w:top w:val="single" w:sz="6" w:space="0" w:color="9BBB59"/>
              <w:left w:val="single" w:sz="4" w:space="0" w:color="9BBB59"/>
              <w:bottom w:val="single" w:sz="6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593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724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922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1904" w:type="pct"/>
            <w:tcBorders>
              <w:top w:val="single" w:sz="6" w:space="0" w:color="9BBB59"/>
              <w:left w:val="single" w:sz="6" w:space="0" w:color="9BBB59"/>
              <w:bottom w:val="single" w:sz="6" w:space="0" w:color="9BBB59"/>
              <w:right w:val="single" w:sz="4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</w:tr>
      <w:tr w:rsidR="00CD108F" w:rsidTr="0026644B">
        <w:trPr>
          <w:jc w:val="center"/>
        </w:trPr>
        <w:tc>
          <w:tcPr>
            <w:tcW w:w="857" w:type="pct"/>
            <w:tcBorders>
              <w:top w:val="single" w:sz="6" w:space="0" w:color="9BBB59"/>
              <w:left w:val="single" w:sz="4" w:space="0" w:color="9BBB59"/>
              <w:bottom w:val="single" w:sz="4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593" w:type="pct"/>
            <w:tcBorders>
              <w:top w:val="single" w:sz="6" w:space="0" w:color="9BBB59"/>
              <w:left w:val="single" w:sz="6" w:space="0" w:color="9BBB59"/>
              <w:bottom w:val="single" w:sz="4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724" w:type="pct"/>
            <w:tcBorders>
              <w:top w:val="single" w:sz="6" w:space="0" w:color="9BBB59"/>
              <w:left w:val="single" w:sz="6" w:space="0" w:color="9BBB59"/>
              <w:bottom w:val="single" w:sz="4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922" w:type="pct"/>
            <w:tcBorders>
              <w:top w:val="single" w:sz="6" w:space="0" w:color="9BBB59"/>
              <w:left w:val="single" w:sz="6" w:space="0" w:color="9BBB59"/>
              <w:bottom w:val="single" w:sz="4" w:space="0" w:color="9BBB59"/>
              <w:right w:val="single" w:sz="6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  <w:tc>
          <w:tcPr>
            <w:tcW w:w="1904" w:type="pct"/>
            <w:tcBorders>
              <w:top w:val="single" w:sz="6" w:space="0" w:color="9BBB59"/>
              <w:left w:val="single" w:sz="6" w:space="0" w:color="9BBB59"/>
              <w:bottom w:val="single" w:sz="4" w:space="0" w:color="9BBB59"/>
              <w:right w:val="single" w:sz="4" w:space="0" w:color="9BBB59"/>
            </w:tcBorders>
          </w:tcPr>
          <w:p w:rsidR="00CD108F" w:rsidRDefault="00CD108F" w:rsidP="0026644B">
            <w:pPr>
              <w:rPr>
                <w:kern w:val="0"/>
                <w:szCs w:val="21"/>
              </w:rPr>
            </w:pPr>
          </w:p>
        </w:tc>
      </w:tr>
    </w:tbl>
    <w:p w:rsidR="00CD108F" w:rsidRDefault="00CD108F" w:rsidP="00CD108F">
      <w:pPr>
        <w:pStyle w:val="aa"/>
        <w:spacing w:after="60" w:line="360" w:lineRule="auto"/>
        <w:jc w:val="left"/>
      </w:pPr>
    </w:p>
    <w:p w:rsidR="00CD108F" w:rsidRDefault="00CD108F" w:rsidP="00CD108F">
      <w:pPr>
        <w:widowControl/>
        <w:spacing w:line="360" w:lineRule="auto"/>
        <w:jc w:val="left"/>
        <w:sectPr w:rsidR="00CD108F">
          <w:pgSz w:w="11906" w:h="16838"/>
          <w:pgMar w:top="1440" w:right="1080" w:bottom="1440" w:left="1080" w:header="851" w:footer="992" w:gutter="0"/>
          <w:cols w:space="720"/>
        </w:sectPr>
      </w:pPr>
    </w:p>
    <w:sdt>
      <w:sdtPr>
        <w:rPr>
          <w:lang w:val="zh-CN"/>
        </w:rPr>
        <w:id w:val="814529720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:rsidR="0021090A" w:rsidRDefault="0021090A" w:rsidP="0021090A">
          <w:pPr>
            <w:pStyle w:val="TOC"/>
            <w:jc w:val="center"/>
          </w:pPr>
          <w:r>
            <w:rPr>
              <w:lang w:val="zh-CN"/>
            </w:rPr>
            <w:t>目录</w:t>
          </w:r>
        </w:p>
      </w:sdtContent>
    </w:sdt>
    <w:p w:rsidR="004245DE" w:rsidRDefault="00CD108F">
      <w:pPr>
        <w:pStyle w:val="11"/>
        <w:tabs>
          <w:tab w:val="left" w:pos="40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0371302" w:history="1">
        <w:r w:rsidR="004245DE" w:rsidRPr="00FC0B7D">
          <w:rPr>
            <w:rStyle w:val="af2"/>
            <w:noProof/>
          </w:rPr>
          <w:t>1</w:t>
        </w:r>
        <w:r w:rsidR="004245D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文档说明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_Toc440371302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4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20"/>
        <w:tabs>
          <w:tab w:val="left" w:pos="945"/>
          <w:tab w:val="right" w:leader="dot" w:pos="9736"/>
        </w:tabs>
        <w:ind w:left="4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0371303" w:history="1">
        <w:r w:rsidR="004245DE" w:rsidRPr="00FC0B7D">
          <w:rPr>
            <w:rStyle w:val="af2"/>
            <w:noProof/>
          </w:rPr>
          <w:t>1.1</w:t>
        </w:r>
        <w:r w:rsidR="004245DE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编写目的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_Toc440371303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4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20"/>
        <w:tabs>
          <w:tab w:val="left" w:pos="945"/>
          <w:tab w:val="right" w:leader="dot" w:pos="9736"/>
        </w:tabs>
        <w:ind w:left="4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0371304" w:history="1">
        <w:r w:rsidR="004245DE" w:rsidRPr="00FC0B7D">
          <w:rPr>
            <w:rStyle w:val="af2"/>
            <w:noProof/>
          </w:rPr>
          <w:t>1.2</w:t>
        </w:r>
        <w:r w:rsidR="004245DE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阅读建议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_Toc440371304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4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20"/>
        <w:tabs>
          <w:tab w:val="left" w:pos="945"/>
          <w:tab w:val="right" w:leader="dot" w:pos="9736"/>
        </w:tabs>
        <w:ind w:left="4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0371305" w:history="1">
        <w:r w:rsidR="004245DE" w:rsidRPr="00FC0B7D">
          <w:rPr>
            <w:rStyle w:val="af2"/>
            <w:noProof/>
          </w:rPr>
          <w:t>1.3</w:t>
        </w:r>
        <w:r w:rsidR="004245DE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参考资料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_Toc440371305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4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20"/>
        <w:tabs>
          <w:tab w:val="left" w:pos="945"/>
          <w:tab w:val="right" w:leader="dot" w:pos="9736"/>
        </w:tabs>
        <w:ind w:left="4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0371306" w:history="1">
        <w:r w:rsidR="004245DE" w:rsidRPr="00FC0B7D">
          <w:rPr>
            <w:rStyle w:val="af2"/>
            <w:noProof/>
          </w:rPr>
          <w:t>1.4</w:t>
        </w:r>
        <w:r w:rsidR="004245DE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缩写术语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_Toc440371306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4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11"/>
        <w:tabs>
          <w:tab w:val="left" w:pos="40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40371307" w:history="1">
        <w:r w:rsidR="004245DE" w:rsidRPr="00FC0B7D">
          <w:rPr>
            <w:rStyle w:val="af2"/>
            <w:noProof/>
          </w:rPr>
          <w:t>2</w:t>
        </w:r>
        <w:r w:rsidR="004245D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综合描述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_Toc440371307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5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20"/>
        <w:tabs>
          <w:tab w:val="left" w:pos="945"/>
          <w:tab w:val="right" w:leader="dot" w:pos="9736"/>
        </w:tabs>
        <w:ind w:left="4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0371308" w:history="1">
        <w:r w:rsidR="004245DE" w:rsidRPr="00FC0B7D">
          <w:rPr>
            <w:rStyle w:val="af2"/>
            <w:noProof/>
          </w:rPr>
          <w:t>2.1</w:t>
        </w:r>
        <w:r w:rsidR="004245DE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需求描述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_Toc440371308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5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20"/>
        <w:tabs>
          <w:tab w:val="left" w:pos="945"/>
          <w:tab w:val="right" w:leader="dot" w:pos="9736"/>
        </w:tabs>
        <w:ind w:left="4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0371309" w:history="1">
        <w:r w:rsidR="004245DE" w:rsidRPr="00FC0B7D">
          <w:rPr>
            <w:rStyle w:val="af2"/>
            <w:noProof/>
          </w:rPr>
          <w:t>2.2</w:t>
        </w:r>
        <w:r w:rsidR="004245DE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设计约束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_Toc440371309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5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523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10" w:history="1">
        <w:r w:rsidR="004245DE" w:rsidRPr="00FC0B7D">
          <w:rPr>
            <w:rStyle w:val="af2"/>
            <w:noProof/>
          </w:rPr>
          <w:t>2.2.1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运行环境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_Toc440371310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5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523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11" w:history="1">
        <w:r w:rsidR="004245DE" w:rsidRPr="00FC0B7D">
          <w:rPr>
            <w:rStyle w:val="af2"/>
            <w:noProof/>
          </w:rPr>
          <w:t>2.2.2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运行形式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_Toc440371311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5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20"/>
        <w:tabs>
          <w:tab w:val="left" w:pos="945"/>
          <w:tab w:val="right" w:leader="dot" w:pos="9736"/>
        </w:tabs>
        <w:ind w:left="4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0371312" w:history="1">
        <w:r w:rsidR="004245DE" w:rsidRPr="00FC0B7D">
          <w:rPr>
            <w:rStyle w:val="af2"/>
            <w:noProof/>
          </w:rPr>
          <w:t>2.3</w:t>
        </w:r>
        <w:r w:rsidR="004245DE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结构设计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_Toc440371312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5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523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13" w:history="1">
        <w:r w:rsidR="004245DE" w:rsidRPr="00FC0B7D">
          <w:rPr>
            <w:rStyle w:val="af2"/>
            <w:noProof/>
          </w:rPr>
          <w:t>2.3.1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模块在系统中的位置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_Toc440371313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5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523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14" w:history="1">
        <w:r w:rsidR="004245DE" w:rsidRPr="00FC0B7D">
          <w:rPr>
            <w:rStyle w:val="af2"/>
            <w:noProof/>
          </w:rPr>
          <w:t>2.3.2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模块内部结构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_Toc440371314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5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470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15" w:history="1">
        <w:r w:rsidR="004245DE" w:rsidRPr="00FC0B7D">
          <w:rPr>
            <w:rStyle w:val="af2"/>
            <w:noProof/>
          </w:rPr>
          <w:t>2.3.3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noProof/>
          </w:rPr>
          <w:t>Vlan</w:t>
        </w:r>
        <w:r w:rsidR="004245DE" w:rsidRPr="00FC0B7D">
          <w:rPr>
            <w:rStyle w:val="af2"/>
            <w:rFonts w:hint="eastAsia"/>
            <w:noProof/>
          </w:rPr>
          <w:t>模块与其他模块的通道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_Toc440371315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5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11"/>
        <w:tabs>
          <w:tab w:val="left" w:pos="40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40371316" w:history="1">
        <w:r w:rsidR="004245DE" w:rsidRPr="00FC0B7D">
          <w:rPr>
            <w:rStyle w:val="af2"/>
            <w:noProof/>
          </w:rPr>
          <w:t>3</w:t>
        </w:r>
        <w:r w:rsidR="004245D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功能设计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_Toc440371316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7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20"/>
        <w:tabs>
          <w:tab w:val="left" w:pos="893"/>
          <w:tab w:val="right" w:leader="dot" w:pos="9736"/>
        </w:tabs>
        <w:ind w:left="4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0371317" w:history="1">
        <w:r w:rsidR="004245DE" w:rsidRPr="00FC0B7D">
          <w:rPr>
            <w:rStyle w:val="af2"/>
            <w:noProof/>
          </w:rPr>
          <w:t>3.1</w:t>
        </w:r>
        <w:r w:rsidR="004245DE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4245DE" w:rsidRPr="00FC0B7D">
          <w:rPr>
            <w:rStyle w:val="af2"/>
            <w:noProof/>
          </w:rPr>
          <w:t>VLAN</w:t>
        </w:r>
        <w:r w:rsidR="004245DE" w:rsidRPr="00FC0B7D">
          <w:rPr>
            <w:rStyle w:val="af2"/>
            <w:rFonts w:hint="eastAsia"/>
            <w:noProof/>
          </w:rPr>
          <w:t>管理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_Toc440371317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7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523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18" w:history="1">
        <w:r w:rsidR="004245DE" w:rsidRPr="00FC0B7D">
          <w:rPr>
            <w:rStyle w:val="af2"/>
            <w:noProof/>
          </w:rPr>
          <w:t>3.1.1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功能说明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_Toc440371318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7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523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19" w:history="1">
        <w:r w:rsidR="004245DE" w:rsidRPr="00FC0B7D">
          <w:rPr>
            <w:rStyle w:val="af2"/>
            <w:noProof/>
          </w:rPr>
          <w:t>3.1.2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数据结构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_Toc440371319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7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523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20" w:history="1">
        <w:r w:rsidR="004245DE" w:rsidRPr="00FC0B7D">
          <w:rPr>
            <w:rStyle w:val="af2"/>
            <w:noProof/>
          </w:rPr>
          <w:t>3.1.3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流程说明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_Toc440371320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7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523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21" w:history="1">
        <w:r w:rsidR="004245DE" w:rsidRPr="00FC0B7D">
          <w:rPr>
            <w:rStyle w:val="af2"/>
            <w:noProof/>
          </w:rPr>
          <w:t>3.1.4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对外接口说明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_Toc440371321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7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20"/>
        <w:tabs>
          <w:tab w:val="left" w:pos="893"/>
          <w:tab w:val="right" w:leader="dot" w:pos="9736"/>
        </w:tabs>
        <w:ind w:left="4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0371322" w:history="1">
        <w:r w:rsidR="004245DE" w:rsidRPr="00FC0B7D">
          <w:rPr>
            <w:rStyle w:val="af2"/>
            <w:noProof/>
          </w:rPr>
          <w:t>3.2</w:t>
        </w:r>
        <w:r w:rsidR="004245DE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4245DE" w:rsidRPr="00FC0B7D">
          <w:rPr>
            <w:rStyle w:val="af2"/>
            <w:noProof/>
          </w:rPr>
          <w:t>VLAN-</w:t>
        </w:r>
        <w:r w:rsidR="004245DE" w:rsidRPr="00FC0B7D">
          <w:rPr>
            <w:rStyle w:val="af2"/>
            <w:rFonts w:hint="eastAsia"/>
            <w:noProof/>
          </w:rPr>
          <w:t>端口管理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_Toc440371322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8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523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23" w:history="1">
        <w:r w:rsidR="004245DE" w:rsidRPr="00FC0B7D">
          <w:rPr>
            <w:rStyle w:val="af2"/>
            <w:noProof/>
          </w:rPr>
          <w:t>3.2.1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功能说明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_Toc440371323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8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523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24" w:history="1">
        <w:r w:rsidR="004245DE" w:rsidRPr="00FC0B7D">
          <w:rPr>
            <w:rStyle w:val="af2"/>
            <w:noProof/>
          </w:rPr>
          <w:t>3.2.2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数据结构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_Toc440371324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8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523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25" w:history="1">
        <w:r w:rsidR="004245DE" w:rsidRPr="00FC0B7D">
          <w:rPr>
            <w:rStyle w:val="af2"/>
            <w:noProof/>
          </w:rPr>
          <w:t>3.2.3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流程说明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_Toc440371325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8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523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26" w:history="1">
        <w:r w:rsidR="004245DE" w:rsidRPr="00FC0B7D">
          <w:rPr>
            <w:rStyle w:val="af2"/>
            <w:noProof/>
          </w:rPr>
          <w:t>3.2.4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对外接口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_Toc440371326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8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20"/>
        <w:tabs>
          <w:tab w:val="left" w:pos="893"/>
          <w:tab w:val="right" w:leader="dot" w:pos="9736"/>
        </w:tabs>
        <w:ind w:left="4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0371327" w:history="1">
        <w:r w:rsidR="004245DE" w:rsidRPr="00FC0B7D">
          <w:rPr>
            <w:rStyle w:val="af2"/>
            <w:noProof/>
          </w:rPr>
          <w:t>3.3</w:t>
        </w:r>
        <w:r w:rsidR="004245DE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4245DE" w:rsidRPr="00FC0B7D">
          <w:rPr>
            <w:rStyle w:val="af2"/>
            <w:noProof/>
          </w:rPr>
          <w:t>VLAN</w:t>
        </w:r>
        <w:r w:rsidR="004245DE" w:rsidRPr="00FC0B7D">
          <w:rPr>
            <w:rStyle w:val="af2"/>
            <w:rFonts w:hint="eastAsia"/>
            <w:noProof/>
          </w:rPr>
          <w:t>命令行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_Toc440371327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8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523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28" w:history="1">
        <w:r w:rsidR="004245DE" w:rsidRPr="00FC0B7D">
          <w:rPr>
            <w:rStyle w:val="af2"/>
            <w:noProof/>
          </w:rPr>
          <w:t>3.3.1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功能说明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_Toc440371328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8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523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29" w:history="1">
        <w:r w:rsidR="004245DE" w:rsidRPr="00FC0B7D">
          <w:rPr>
            <w:rStyle w:val="af2"/>
            <w:noProof/>
          </w:rPr>
          <w:t>3.3.2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数据结构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_Toc440371329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8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523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30" w:history="1">
        <w:r w:rsidR="004245DE" w:rsidRPr="00FC0B7D">
          <w:rPr>
            <w:rStyle w:val="af2"/>
            <w:noProof/>
          </w:rPr>
          <w:t>3.3.3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流程说明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_Toc440371330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8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30"/>
        <w:tabs>
          <w:tab w:val="left" w:pos="1523"/>
          <w:tab w:val="right" w:leader="dot" w:pos="9736"/>
        </w:tabs>
        <w:ind w:left="84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40371331" w:history="1">
        <w:r w:rsidR="004245DE" w:rsidRPr="00FC0B7D">
          <w:rPr>
            <w:rStyle w:val="af2"/>
            <w:noProof/>
          </w:rPr>
          <w:t>3.3.4</w:t>
        </w:r>
        <w:r w:rsidR="004245DE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对外接口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_Toc440371331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8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11"/>
        <w:tabs>
          <w:tab w:val="left" w:pos="40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40371332" w:history="1">
        <w:r w:rsidR="004245DE" w:rsidRPr="00FC0B7D">
          <w:rPr>
            <w:rStyle w:val="af2"/>
            <w:noProof/>
          </w:rPr>
          <w:t>4</w:t>
        </w:r>
        <w:r w:rsidR="004245D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调试性设计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_Toc440371332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9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11"/>
        <w:tabs>
          <w:tab w:val="left" w:pos="40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40371333" w:history="1">
        <w:r w:rsidR="004245DE" w:rsidRPr="00FC0B7D">
          <w:rPr>
            <w:rStyle w:val="af2"/>
            <w:noProof/>
          </w:rPr>
          <w:t>5</w:t>
        </w:r>
        <w:r w:rsidR="004245D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遗留问题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_Toc440371333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10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11"/>
        <w:tabs>
          <w:tab w:val="left" w:pos="40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40371334" w:history="1">
        <w:r w:rsidR="004245DE" w:rsidRPr="00FC0B7D">
          <w:rPr>
            <w:rStyle w:val="af2"/>
            <w:noProof/>
          </w:rPr>
          <w:t>6</w:t>
        </w:r>
        <w:r w:rsidR="004245D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附录说明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_Toc440371334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11</w:t>
        </w:r>
        <w:r w:rsidR="004245DE">
          <w:rPr>
            <w:noProof/>
            <w:webHidden/>
          </w:rPr>
          <w:fldChar w:fldCharType="end"/>
        </w:r>
      </w:hyperlink>
    </w:p>
    <w:p w:rsidR="004245DE" w:rsidRDefault="00EE02BC">
      <w:pPr>
        <w:pStyle w:val="20"/>
        <w:tabs>
          <w:tab w:val="left" w:pos="945"/>
          <w:tab w:val="right" w:leader="dot" w:pos="9736"/>
        </w:tabs>
        <w:ind w:left="4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0371335" w:history="1">
        <w:r w:rsidR="004245DE" w:rsidRPr="00FC0B7D">
          <w:rPr>
            <w:rStyle w:val="af2"/>
            <w:noProof/>
          </w:rPr>
          <w:t>6.1</w:t>
        </w:r>
        <w:r w:rsidR="004245DE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4245DE" w:rsidRPr="00FC0B7D">
          <w:rPr>
            <w:rStyle w:val="af2"/>
            <w:rFonts w:hint="eastAsia"/>
            <w:noProof/>
          </w:rPr>
          <w:t>附加文档</w:t>
        </w:r>
        <w:r w:rsidR="004245DE">
          <w:rPr>
            <w:noProof/>
            <w:webHidden/>
          </w:rPr>
          <w:tab/>
        </w:r>
        <w:r w:rsidR="004245DE">
          <w:rPr>
            <w:noProof/>
            <w:webHidden/>
          </w:rPr>
          <w:fldChar w:fldCharType="begin"/>
        </w:r>
        <w:r w:rsidR="004245DE">
          <w:rPr>
            <w:noProof/>
            <w:webHidden/>
          </w:rPr>
          <w:instrText xml:space="preserve"> PAGEREF _Toc440371335 \h </w:instrText>
        </w:r>
        <w:r w:rsidR="004245DE">
          <w:rPr>
            <w:noProof/>
            <w:webHidden/>
          </w:rPr>
        </w:r>
        <w:r w:rsidR="004245DE">
          <w:rPr>
            <w:noProof/>
            <w:webHidden/>
          </w:rPr>
          <w:fldChar w:fldCharType="separate"/>
        </w:r>
        <w:r w:rsidR="004245DE">
          <w:rPr>
            <w:noProof/>
            <w:webHidden/>
          </w:rPr>
          <w:t>11</w:t>
        </w:r>
        <w:r w:rsidR="004245DE">
          <w:rPr>
            <w:noProof/>
            <w:webHidden/>
          </w:rPr>
          <w:fldChar w:fldCharType="end"/>
        </w:r>
      </w:hyperlink>
    </w:p>
    <w:p w:rsidR="00CD108F" w:rsidRDefault="00CD108F" w:rsidP="00CD108F">
      <w:pPr>
        <w:spacing w:line="360" w:lineRule="auto"/>
      </w:pPr>
      <w:r>
        <w:fldChar w:fldCharType="end"/>
      </w:r>
    </w:p>
    <w:p w:rsidR="00CD108F" w:rsidRDefault="00CD108F" w:rsidP="00CD108F">
      <w:pPr>
        <w:widowControl/>
        <w:spacing w:beforeAutospacing="1" w:afterAutospacing="1" w:line="360" w:lineRule="auto"/>
        <w:jc w:val="left"/>
        <w:sectPr w:rsidR="00CD108F">
          <w:pgSz w:w="11906" w:h="16838"/>
          <w:pgMar w:top="1440" w:right="1080" w:bottom="1440" w:left="1080" w:header="851" w:footer="992" w:gutter="0"/>
          <w:cols w:space="720"/>
        </w:sectPr>
      </w:pPr>
    </w:p>
    <w:p w:rsidR="00CD108F" w:rsidRDefault="00CD108F" w:rsidP="00B5378D">
      <w:pPr>
        <w:pStyle w:val="1"/>
        <w:numPr>
          <w:ilvl w:val="0"/>
          <w:numId w:val="9"/>
        </w:numPr>
        <w:spacing w:line="360" w:lineRule="auto"/>
        <w:ind w:left="617" w:hanging="617"/>
      </w:pPr>
      <w:bookmarkStart w:id="2" w:name="_Toc440371302"/>
      <w:bookmarkStart w:id="3" w:name="_Toc441224896"/>
      <w:r>
        <w:rPr>
          <w:rFonts w:hint="eastAsia"/>
        </w:rPr>
        <w:lastRenderedPageBreak/>
        <w:t>文档说明</w:t>
      </w:r>
      <w:bookmarkEnd w:id="2"/>
      <w:bookmarkEnd w:id="3"/>
    </w:p>
    <w:p w:rsidR="00CD108F" w:rsidRDefault="00CD108F" w:rsidP="00B5378D">
      <w:pPr>
        <w:pStyle w:val="2"/>
        <w:numPr>
          <w:ilvl w:val="1"/>
          <w:numId w:val="9"/>
        </w:numPr>
        <w:spacing w:line="360" w:lineRule="auto"/>
      </w:pPr>
      <w:bookmarkStart w:id="4" w:name="_Toc197767432"/>
      <w:bookmarkStart w:id="5" w:name="_Toc440371303"/>
      <w:bookmarkStart w:id="6" w:name="_Toc441224897"/>
      <w:r>
        <w:rPr>
          <w:rFonts w:hint="eastAsia"/>
        </w:rPr>
        <w:t>编写目的</w:t>
      </w:r>
      <w:bookmarkEnd w:id="4"/>
      <w:bookmarkEnd w:id="5"/>
      <w:bookmarkEnd w:id="6"/>
    </w:p>
    <w:p w:rsidR="00CD108F" w:rsidRDefault="00CD108F" w:rsidP="00B5378D">
      <w:pPr>
        <w:pStyle w:val="2"/>
        <w:numPr>
          <w:ilvl w:val="1"/>
          <w:numId w:val="9"/>
        </w:numPr>
        <w:spacing w:line="360" w:lineRule="auto"/>
      </w:pPr>
      <w:bookmarkStart w:id="7" w:name="_Toc197767433"/>
      <w:bookmarkStart w:id="8" w:name="_Toc440371304"/>
      <w:bookmarkStart w:id="9" w:name="_Toc441224898"/>
      <w:r>
        <w:rPr>
          <w:rFonts w:hint="eastAsia"/>
        </w:rPr>
        <w:t>阅读建议</w:t>
      </w:r>
      <w:bookmarkEnd w:id="7"/>
      <w:bookmarkEnd w:id="8"/>
      <w:bookmarkEnd w:id="9"/>
    </w:p>
    <w:p w:rsidR="00CD108F" w:rsidRDefault="00CD108F" w:rsidP="00B5378D">
      <w:pPr>
        <w:pStyle w:val="2"/>
        <w:numPr>
          <w:ilvl w:val="1"/>
          <w:numId w:val="9"/>
        </w:numPr>
        <w:spacing w:line="360" w:lineRule="auto"/>
      </w:pPr>
      <w:bookmarkStart w:id="10" w:name="_Toc197767434"/>
      <w:bookmarkStart w:id="11" w:name="_Toc440371305"/>
      <w:bookmarkStart w:id="12" w:name="_Toc441224899"/>
      <w:r>
        <w:rPr>
          <w:rFonts w:hint="eastAsia"/>
        </w:rPr>
        <w:t>参考资料</w:t>
      </w:r>
      <w:bookmarkEnd w:id="10"/>
      <w:bookmarkEnd w:id="11"/>
      <w:bookmarkEnd w:id="12"/>
    </w:p>
    <w:p w:rsidR="00CD108F" w:rsidRDefault="00CD108F" w:rsidP="00CD108F">
      <w:pPr>
        <w:pStyle w:val="a5"/>
        <w:spacing w:line="360" w:lineRule="auto"/>
        <w:ind w:left="1680" w:firstLineChars="0" w:firstLine="0"/>
      </w:pPr>
      <w:bookmarkStart w:id="13" w:name="_Toc197767435"/>
    </w:p>
    <w:p w:rsidR="00CD108F" w:rsidRDefault="00CD108F" w:rsidP="00B5378D">
      <w:pPr>
        <w:pStyle w:val="2"/>
        <w:numPr>
          <w:ilvl w:val="1"/>
          <w:numId w:val="9"/>
        </w:numPr>
        <w:spacing w:line="360" w:lineRule="auto"/>
      </w:pPr>
      <w:bookmarkStart w:id="14" w:name="_Toc440371306"/>
      <w:bookmarkStart w:id="15" w:name="_Toc441224900"/>
      <w:r>
        <w:rPr>
          <w:rFonts w:hint="eastAsia"/>
        </w:rPr>
        <w:t>缩写术语</w:t>
      </w:r>
      <w:bookmarkEnd w:id="13"/>
      <w:bookmarkEnd w:id="14"/>
      <w:bookmarkEnd w:id="15"/>
    </w:p>
    <w:tbl>
      <w:tblPr>
        <w:tblW w:w="4661" w:type="pct"/>
        <w:tblInd w:w="675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424"/>
        <w:gridCol w:w="4164"/>
        <w:gridCol w:w="3469"/>
      </w:tblGrid>
      <w:tr w:rsidR="00CD108F" w:rsidTr="0026644B">
        <w:tc>
          <w:tcPr>
            <w:tcW w:w="786" w:type="pc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pct30" w:color="FFFF00" w:fill="FFFFFF"/>
            <w:hideMark/>
          </w:tcPr>
          <w:p w:rsidR="00CD108F" w:rsidRDefault="00CD108F" w:rsidP="00C80AA2">
            <w:pPr>
              <w:pStyle w:val="a5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缩写术语</w:t>
            </w:r>
          </w:p>
        </w:tc>
        <w:tc>
          <w:tcPr>
            <w:tcW w:w="229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30" w:color="FFFF00" w:fill="FFFFFF"/>
            <w:hideMark/>
          </w:tcPr>
          <w:p w:rsidR="00CD108F" w:rsidRDefault="00CD108F" w:rsidP="00C80AA2">
            <w:pPr>
              <w:pStyle w:val="a5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英文</w:t>
            </w:r>
          </w:p>
        </w:tc>
        <w:tc>
          <w:tcPr>
            <w:tcW w:w="191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pct30" w:color="FFFF00" w:fill="FFFFFF"/>
            <w:hideMark/>
          </w:tcPr>
          <w:p w:rsidR="00CD108F" w:rsidRDefault="00CD108F" w:rsidP="00C80AA2">
            <w:pPr>
              <w:pStyle w:val="a5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中文</w:t>
            </w:r>
          </w:p>
        </w:tc>
      </w:tr>
      <w:tr w:rsidR="00CD108F" w:rsidTr="0026644B">
        <w:tc>
          <w:tcPr>
            <w:tcW w:w="786" w:type="pct"/>
            <w:tcBorders>
              <w:top w:val="nil"/>
              <w:left w:val="single" w:sz="12" w:space="0" w:color="000000"/>
              <w:bottom w:val="nil"/>
              <w:right w:val="single" w:sz="6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  <w:tc>
          <w:tcPr>
            <w:tcW w:w="2299" w:type="pc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  <w:tc>
          <w:tcPr>
            <w:tcW w:w="1916" w:type="pct"/>
            <w:tcBorders>
              <w:top w:val="nil"/>
              <w:left w:val="single" w:sz="6" w:space="0" w:color="000000"/>
              <w:bottom w:val="nil"/>
              <w:right w:val="single" w:sz="12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</w:tr>
      <w:tr w:rsidR="00CD108F" w:rsidTr="0026644B">
        <w:tc>
          <w:tcPr>
            <w:tcW w:w="786" w:type="pct"/>
            <w:tcBorders>
              <w:top w:val="nil"/>
              <w:left w:val="single" w:sz="12" w:space="0" w:color="000000"/>
              <w:bottom w:val="nil"/>
              <w:right w:val="single" w:sz="6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  <w:tc>
          <w:tcPr>
            <w:tcW w:w="2299" w:type="pc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  <w:tc>
          <w:tcPr>
            <w:tcW w:w="1916" w:type="pct"/>
            <w:tcBorders>
              <w:top w:val="nil"/>
              <w:left w:val="single" w:sz="6" w:space="0" w:color="000000"/>
              <w:bottom w:val="nil"/>
              <w:right w:val="single" w:sz="12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</w:tr>
      <w:tr w:rsidR="00CD108F" w:rsidTr="0026644B">
        <w:tc>
          <w:tcPr>
            <w:tcW w:w="786" w:type="pct"/>
            <w:tcBorders>
              <w:top w:val="nil"/>
              <w:left w:val="single" w:sz="12" w:space="0" w:color="000000"/>
              <w:bottom w:val="nil"/>
              <w:right w:val="single" w:sz="6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  <w:tc>
          <w:tcPr>
            <w:tcW w:w="2299" w:type="pc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  <w:tc>
          <w:tcPr>
            <w:tcW w:w="1916" w:type="pct"/>
            <w:tcBorders>
              <w:top w:val="nil"/>
              <w:left w:val="single" w:sz="6" w:space="0" w:color="000000"/>
              <w:bottom w:val="nil"/>
              <w:right w:val="single" w:sz="12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</w:tr>
      <w:tr w:rsidR="00CD108F" w:rsidTr="0026644B">
        <w:tc>
          <w:tcPr>
            <w:tcW w:w="786" w:type="pct"/>
            <w:tcBorders>
              <w:top w:val="nil"/>
              <w:left w:val="single" w:sz="12" w:space="0" w:color="000000"/>
              <w:bottom w:val="nil"/>
              <w:right w:val="single" w:sz="6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  <w:tc>
          <w:tcPr>
            <w:tcW w:w="2299" w:type="pc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  <w:tc>
          <w:tcPr>
            <w:tcW w:w="1916" w:type="pct"/>
            <w:tcBorders>
              <w:top w:val="nil"/>
              <w:left w:val="single" w:sz="6" w:space="0" w:color="000000"/>
              <w:bottom w:val="nil"/>
              <w:right w:val="single" w:sz="12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</w:tr>
      <w:tr w:rsidR="00CD108F" w:rsidTr="0026644B">
        <w:tc>
          <w:tcPr>
            <w:tcW w:w="786" w:type="pct"/>
            <w:tcBorders>
              <w:top w:val="nil"/>
              <w:left w:val="single" w:sz="12" w:space="0" w:color="000000"/>
              <w:bottom w:val="nil"/>
              <w:right w:val="single" w:sz="6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  <w:tc>
          <w:tcPr>
            <w:tcW w:w="2299" w:type="pc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  <w:tc>
          <w:tcPr>
            <w:tcW w:w="1916" w:type="pct"/>
            <w:tcBorders>
              <w:top w:val="nil"/>
              <w:left w:val="single" w:sz="6" w:space="0" w:color="000000"/>
              <w:bottom w:val="nil"/>
              <w:right w:val="single" w:sz="12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</w:tr>
      <w:tr w:rsidR="00CD108F" w:rsidTr="0026644B">
        <w:tc>
          <w:tcPr>
            <w:tcW w:w="786" w:type="pct"/>
            <w:tcBorders>
              <w:top w:val="nil"/>
              <w:left w:val="single" w:sz="12" w:space="0" w:color="000000"/>
              <w:bottom w:val="nil"/>
              <w:right w:val="single" w:sz="6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  <w:tc>
          <w:tcPr>
            <w:tcW w:w="2299" w:type="pc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  <w:tc>
          <w:tcPr>
            <w:tcW w:w="1916" w:type="pct"/>
            <w:tcBorders>
              <w:top w:val="nil"/>
              <w:left w:val="single" w:sz="6" w:space="0" w:color="000000"/>
              <w:bottom w:val="nil"/>
              <w:right w:val="single" w:sz="12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</w:tr>
      <w:tr w:rsidR="00CD108F" w:rsidTr="0026644B">
        <w:tc>
          <w:tcPr>
            <w:tcW w:w="786" w:type="pct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  <w:tc>
          <w:tcPr>
            <w:tcW w:w="2299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  <w:tc>
          <w:tcPr>
            <w:tcW w:w="1916" w:type="pct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CD108F" w:rsidRDefault="00CD108F" w:rsidP="00CD108F">
            <w:pPr>
              <w:pStyle w:val="a5"/>
              <w:ind w:left="1680" w:firstLineChars="0" w:firstLine="0"/>
            </w:pPr>
          </w:p>
        </w:tc>
      </w:tr>
    </w:tbl>
    <w:p w:rsidR="00CD108F" w:rsidRDefault="00CD108F" w:rsidP="00CD108F">
      <w:pPr>
        <w:pStyle w:val="a5"/>
        <w:spacing w:line="360" w:lineRule="auto"/>
        <w:ind w:left="1680" w:firstLineChars="0" w:firstLine="0"/>
      </w:pPr>
    </w:p>
    <w:p w:rsidR="00CD108F" w:rsidRDefault="00CD108F" w:rsidP="00B5378D">
      <w:pPr>
        <w:pStyle w:val="1"/>
        <w:numPr>
          <w:ilvl w:val="0"/>
          <w:numId w:val="9"/>
        </w:numPr>
        <w:spacing w:line="360" w:lineRule="auto"/>
        <w:ind w:left="617" w:hanging="617"/>
      </w:pPr>
      <w:bookmarkStart w:id="16" w:name="_Toc440371307"/>
      <w:bookmarkStart w:id="17" w:name="_Toc441224901"/>
      <w:r>
        <w:rPr>
          <w:rFonts w:hint="eastAsia"/>
        </w:rPr>
        <w:lastRenderedPageBreak/>
        <w:t>综合描述</w:t>
      </w:r>
      <w:bookmarkEnd w:id="16"/>
      <w:bookmarkEnd w:id="17"/>
    </w:p>
    <w:p w:rsidR="00CD108F" w:rsidRDefault="00CD108F" w:rsidP="00B5378D">
      <w:pPr>
        <w:pStyle w:val="2"/>
        <w:numPr>
          <w:ilvl w:val="1"/>
          <w:numId w:val="9"/>
        </w:numPr>
        <w:spacing w:line="360" w:lineRule="auto"/>
      </w:pPr>
      <w:bookmarkStart w:id="18" w:name="_Toc440371308"/>
      <w:bookmarkStart w:id="19" w:name="_Toc441224902"/>
      <w:r>
        <w:rPr>
          <w:rFonts w:hint="eastAsia"/>
        </w:rPr>
        <w:t>需求描述</w:t>
      </w:r>
      <w:bookmarkEnd w:id="18"/>
      <w:bookmarkEnd w:id="19"/>
    </w:p>
    <w:p w:rsidR="00CD108F" w:rsidRDefault="00601AC4" w:rsidP="00F9044C">
      <w:pPr>
        <w:pStyle w:val="a5"/>
        <w:ind w:firstLine="422"/>
        <w:rPr>
          <w:b/>
        </w:rPr>
      </w:pPr>
      <w:r w:rsidRPr="00601AC4">
        <w:rPr>
          <w:b/>
        </w:rPr>
        <w:t xml:space="preserve">Vlan </w:t>
      </w:r>
      <w:r w:rsidRPr="00601AC4">
        <w:rPr>
          <w:b/>
        </w:rPr>
        <w:t>配置</w:t>
      </w:r>
    </w:p>
    <w:p w:rsidR="00601AC4" w:rsidRDefault="002C4F2B" w:rsidP="00B5378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t>vlan</w:t>
      </w:r>
    </w:p>
    <w:p w:rsidR="00271BD8" w:rsidRDefault="00A361BB" w:rsidP="00B5378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查看</w:t>
      </w:r>
      <w:r w:rsidR="00271BD8">
        <w:t>vlan</w:t>
      </w:r>
      <w:r>
        <w:rPr>
          <w:rFonts w:hint="eastAsia"/>
        </w:rPr>
        <w:t>信息</w:t>
      </w:r>
    </w:p>
    <w:p w:rsidR="00601AC4" w:rsidRDefault="00601AC4" w:rsidP="00A31A5A">
      <w:pPr>
        <w:pStyle w:val="a5"/>
        <w:ind w:firstLine="422"/>
        <w:rPr>
          <w:b/>
        </w:rPr>
      </w:pPr>
      <w:r w:rsidRPr="00601AC4">
        <w:rPr>
          <w:b/>
        </w:rPr>
        <w:t>Vlan</w:t>
      </w:r>
      <w:r w:rsidRPr="00601AC4">
        <w:rPr>
          <w:rFonts w:hint="eastAsia"/>
          <w:b/>
        </w:rPr>
        <w:t>-</w:t>
      </w:r>
      <w:r w:rsidR="00320B34">
        <w:rPr>
          <w:b/>
        </w:rPr>
        <w:t>Port</w:t>
      </w:r>
      <w:r w:rsidRPr="00601AC4">
        <w:rPr>
          <w:b/>
        </w:rPr>
        <w:t>配置</w:t>
      </w:r>
    </w:p>
    <w:p w:rsidR="00A31A5A" w:rsidRDefault="00A31A5A" w:rsidP="00B5378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端口</w:t>
      </w:r>
      <w:r>
        <w:t>类型的设置（</w:t>
      </w:r>
      <w:r>
        <w:rPr>
          <w:rFonts w:hint="eastAsia"/>
        </w:rPr>
        <w:t>access</w:t>
      </w:r>
      <w:r>
        <w:t>/trunk/hybrid</w:t>
      </w:r>
      <w:r>
        <w:t>）</w:t>
      </w:r>
    </w:p>
    <w:p w:rsidR="00A31A5A" w:rsidRPr="00A31A5A" w:rsidRDefault="00A31A5A" w:rsidP="00B5378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端口</w:t>
      </w:r>
      <w:r>
        <w:t>的</w:t>
      </w:r>
      <w:r>
        <w:t>Pvid</w:t>
      </w:r>
      <w:r>
        <w:t>号</w:t>
      </w:r>
      <w:r>
        <w:rPr>
          <w:rFonts w:hint="eastAsia"/>
        </w:rPr>
        <w:t>设置</w:t>
      </w:r>
    </w:p>
    <w:p w:rsidR="00601AC4" w:rsidRPr="00601AC4" w:rsidRDefault="00601AC4" w:rsidP="00F9044C">
      <w:pPr>
        <w:pStyle w:val="a5"/>
        <w:ind w:firstLine="422"/>
        <w:rPr>
          <w:b/>
        </w:rPr>
      </w:pPr>
    </w:p>
    <w:p w:rsidR="00CD108F" w:rsidRDefault="00CD108F" w:rsidP="00B5378D">
      <w:pPr>
        <w:pStyle w:val="2"/>
        <w:numPr>
          <w:ilvl w:val="1"/>
          <w:numId w:val="9"/>
        </w:numPr>
      </w:pPr>
      <w:bookmarkStart w:id="20" w:name="_Toc440371309"/>
      <w:bookmarkStart w:id="21" w:name="_Toc441224903"/>
      <w:r>
        <w:rPr>
          <w:rFonts w:hint="eastAsia"/>
        </w:rPr>
        <w:t>设计约束</w:t>
      </w:r>
      <w:bookmarkEnd w:id="20"/>
      <w:bookmarkEnd w:id="21"/>
    </w:p>
    <w:p w:rsidR="00CD108F" w:rsidRDefault="00CD108F" w:rsidP="00B5378D">
      <w:pPr>
        <w:pStyle w:val="3"/>
        <w:numPr>
          <w:ilvl w:val="2"/>
          <w:numId w:val="9"/>
        </w:numPr>
      </w:pPr>
      <w:bookmarkStart w:id="22" w:name="_Toc440371310"/>
      <w:bookmarkStart w:id="23" w:name="_Toc441224904"/>
      <w:r>
        <w:rPr>
          <w:rFonts w:hint="eastAsia"/>
        </w:rPr>
        <w:t>运行环境</w:t>
      </w:r>
      <w:bookmarkEnd w:id="22"/>
      <w:bookmarkEnd w:id="23"/>
    </w:p>
    <w:p w:rsidR="00A31A5A" w:rsidRPr="004F5E64" w:rsidRDefault="00A31A5A" w:rsidP="00B5378D">
      <w:pPr>
        <w:numPr>
          <w:ilvl w:val="0"/>
          <w:numId w:val="16"/>
        </w:numPr>
      </w:pPr>
      <w:r>
        <w:rPr>
          <w:rFonts w:hint="eastAsia"/>
        </w:rPr>
        <w:t>硬件要求</w:t>
      </w:r>
    </w:p>
    <w:p w:rsidR="00A31A5A" w:rsidRPr="0088491B" w:rsidRDefault="00A31A5A" w:rsidP="0088491B">
      <w:pPr>
        <w:pStyle w:val="a5"/>
        <w:ind w:left="420"/>
        <w:rPr>
          <w:color w:val="000000"/>
        </w:rPr>
      </w:pPr>
      <w:r w:rsidRPr="00C26FE2">
        <w:rPr>
          <w:rFonts w:hint="eastAsia"/>
          <w:color w:val="000000"/>
        </w:rPr>
        <w:t>CPU</w:t>
      </w:r>
      <w:r w:rsidRPr="00C26FE2">
        <w:rPr>
          <w:rFonts w:hint="eastAsia"/>
          <w:color w:val="000000"/>
        </w:rPr>
        <w:t>：</w:t>
      </w:r>
      <w:r w:rsidRPr="00C26FE2">
        <w:rPr>
          <w:color w:val="000000"/>
        </w:rPr>
        <w:t>M</w:t>
      </w:r>
      <w:r w:rsidRPr="00C26FE2">
        <w:rPr>
          <w:rFonts w:hint="eastAsia"/>
          <w:color w:val="000000"/>
        </w:rPr>
        <w:t>ips-ar9344</w:t>
      </w:r>
      <w:r w:rsidR="00271BD8">
        <w:rPr>
          <w:rFonts w:hint="eastAsia"/>
          <w:color w:val="000000"/>
        </w:rPr>
        <w:t>、</w:t>
      </w:r>
      <w:r w:rsidR="00271BD8">
        <w:rPr>
          <w:color w:val="000000"/>
        </w:rPr>
        <w:t>9341</w:t>
      </w:r>
    </w:p>
    <w:p w:rsidR="00CD108F" w:rsidRDefault="00CD108F" w:rsidP="00B5378D">
      <w:pPr>
        <w:pStyle w:val="4"/>
        <w:numPr>
          <w:ilvl w:val="3"/>
          <w:numId w:val="9"/>
        </w:numPr>
      </w:pPr>
      <w:r>
        <w:rPr>
          <w:rFonts w:hint="eastAsia"/>
        </w:rPr>
        <w:t>软件环境</w:t>
      </w:r>
    </w:p>
    <w:p w:rsidR="00CD108F" w:rsidRDefault="00CD108F" w:rsidP="00CD108F">
      <w:pPr>
        <w:ind w:left="420" w:firstLine="420"/>
      </w:pPr>
    </w:p>
    <w:tbl>
      <w:tblPr>
        <w:tblStyle w:val="51"/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26"/>
        <w:gridCol w:w="4820"/>
      </w:tblGrid>
      <w:tr w:rsidR="00CD108F" w:rsidTr="00266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108F" w:rsidRDefault="00CD108F" w:rsidP="00157C76">
            <w:pPr>
              <w:pStyle w:val="a5"/>
              <w:ind w:firstLineChars="0" w:firstLine="0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OS\Kernel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108F" w:rsidRDefault="00CD108F" w:rsidP="00CD108F">
            <w:pPr>
              <w:pStyle w:val="a5"/>
              <w:ind w:left="1680" w:firstLineChars="0" w:firstLine="0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Linux 2.6.3</w:t>
            </w:r>
            <w:r w:rsidR="00601AC4">
              <w:rPr>
                <w:b w:val="0"/>
                <w:i w:val="0"/>
              </w:rPr>
              <w:t>1</w:t>
            </w:r>
          </w:p>
        </w:tc>
      </w:tr>
      <w:tr w:rsidR="00CD108F" w:rsidTr="0026644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108F" w:rsidRDefault="00CD108F" w:rsidP="00157C76">
            <w:pPr>
              <w:pStyle w:val="a5"/>
              <w:ind w:leftChars="17" w:left="36" w:rightChars="267" w:right="561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第三方软件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108F" w:rsidRDefault="00A31A5A" w:rsidP="00CD108F">
            <w:pPr>
              <w:pStyle w:val="a5"/>
              <w:ind w:left="1680" w:firstLineChars="0" w:firstLine="0"/>
              <w:rPr>
                <w:b w:val="0"/>
              </w:rPr>
            </w:pPr>
            <w:r>
              <w:rPr>
                <w:b w:val="0"/>
              </w:rPr>
              <w:t>B</w:t>
            </w:r>
            <w:r>
              <w:rPr>
                <w:rFonts w:hint="eastAsia"/>
                <w:b w:val="0"/>
              </w:rPr>
              <w:t>sp</w:t>
            </w:r>
            <w:r>
              <w:rPr>
                <w:b w:val="0"/>
              </w:rPr>
              <w:t>/Ethernet</w:t>
            </w:r>
            <w:r w:rsidR="00271BD8">
              <w:rPr>
                <w:b w:val="0"/>
              </w:rPr>
              <w:t>/</w:t>
            </w:r>
            <w:r w:rsidR="00D47D63">
              <w:rPr>
                <w:b w:val="0"/>
              </w:rPr>
              <w:t>athr_gmac.ko</w:t>
            </w:r>
          </w:p>
        </w:tc>
      </w:tr>
    </w:tbl>
    <w:p w:rsidR="00CD108F" w:rsidRDefault="00CD108F" w:rsidP="0088491B">
      <w:pPr>
        <w:pStyle w:val="a5"/>
        <w:spacing w:line="360" w:lineRule="auto"/>
        <w:ind w:firstLineChars="0" w:firstLine="0"/>
      </w:pPr>
    </w:p>
    <w:p w:rsidR="00CD108F" w:rsidRDefault="00CD108F" w:rsidP="00B5378D">
      <w:pPr>
        <w:pStyle w:val="3"/>
        <w:numPr>
          <w:ilvl w:val="2"/>
          <w:numId w:val="9"/>
        </w:numPr>
      </w:pPr>
      <w:bookmarkStart w:id="24" w:name="_Toc440371311"/>
      <w:bookmarkStart w:id="25" w:name="_Toc441224905"/>
      <w:r>
        <w:rPr>
          <w:rFonts w:hint="eastAsia"/>
        </w:rPr>
        <w:t>运行形式</w:t>
      </w:r>
      <w:bookmarkEnd w:id="24"/>
      <w:bookmarkEnd w:id="25"/>
      <w:r>
        <w:t> </w:t>
      </w:r>
    </w:p>
    <w:tbl>
      <w:tblPr>
        <w:tblStyle w:val="af9"/>
        <w:tblW w:w="0" w:type="auto"/>
        <w:tblInd w:w="817" w:type="dxa"/>
        <w:tblLook w:val="04A0" w:firstRow="1" w:lastRow="0" w:firstColumn="1" w:lastColumn="0" w:noHBand="0" w:noVBand="1"/>
      </w:tblPr>
      <w:tblGrid>
        <w:gridCol w:w="1108"/>
        <w:gridCol w:w="3903"/>
        <w:gridCol w:w="3908"/>
      </w:tblGrid>
      <w:tr w:rsidR="00CD108F" w:rsidTr="00601AC4"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108F" w:rsidRDefault="00CD108F" w:rsidP="00157C76">
            <w:pPr>
              <w:pStyle w:val="a5"/>
              <w:ind w:firstLineChars="0" w:firstLine="0"/>
            </w:pPr>
          </w:p>
        </w:tc>
        <w:tc>
          <w:tcPr>
            <w:tcW w:w="3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108F" w:rsidRDefault="00CD108F" w:rsidP="00157C76">
            <w:pPr>
              <w:pStyle w:val="a5"/>
              <w:ind w:firstLineChars="0" w:firstLine="0"/>
            </w:pPr>
            <w:r>
              <w:rPr>
                <w:rFonts w:hint="eastAsia"/>
              </w:rPr>
              <w:t>用户态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108F" w:rsidRDefault="00CD108F" w:rsidP="00157C76">
            <w:pPr>
              <w:pStyle w:val="a5"/>
              <w:ind w:firstLineChars="0" w:firstLine="0"/>
            </w:pPr>
            <w:r>
              <w:rPr>
                <w:rFonts w:hint="eastAsia"/>
              </w:rPr>
              <w:t>内核态</w:t>
            </w:r>
          </w:p>
        </w:tc>
      </w:tr>
      <w:tr w:rsidR="00CD108F" w:rsidTr="00601AC4"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108F" w:rsidRDefault="00CD108F" w:rsidP="00157C76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运行形式</w:t>
            </w:r>
          </w:p>
        </w:tc>
        <w:tc>
          <w:tcPr>
            <w:tcW w:w="3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1AC4" w:rsidRDefault="00601AC4" w:rsidP="00601AC4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动态链接库</w:t>
            </w:r>
            <w:r w:rsidR="00CD108F">
              <w:rPr>
                <w:rFonts w:hint="eastAsia"/>
              </w:rPr>
              <w:t>：</w:t>
            </w:r>
            <w:r>
              <w:rPr>
                <w:rFonts w:hint="eastAsia"/>
              </w:rPr>
              <w:t>libvlan</w:t>
            </w:r>
            <w:r>
              <w:t xml:space="preserve">.so </w:t>
            </w:r>
          </w:p>
          <w:p w:rsidR="00B051C9" w:rsidRPr="00601AC4" w:rsidRDefault="00601AC4" w:rsidP="00157C76">
            <w:pPr>
              <w:pStyle w:val="a5"/>
              <w:ind w:firstLineChars="0" w:firstLine="0"/>
              <w:jc w:val="left"/>
            </w:pPr>
            <w:r>
              <w:t>可执行程序</w:t>
            </w:r>
            <w:r>
              <w:rPr>
                <w:rFonts w:hint="eastAsia"/>
              </w:rPr>
              <w:t>：</w:t>
            </w:r>
            <w:r>
              <w:t>vlan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51C9" w:rsidRDefault="00601AC4" w:rsidP="00157C76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CD108F" w:rsidRDefault="00CD108F" w:rsidP="00CD108F">
      <w:pPr>
        <w:pStyle w:val="a5"/>
        <w:ind w:left="1680"/>
      </w:pPr>
    </w:p>
    <w:p w:rsidR="00CD108F" w:rsidRDefault="00CD108F" w:rsidP="00FB0CE4">
      <w:pPr>
        <w:pStyle w:val="2"/>
      </w:pPr>
      <w:bookmarkStart w:id="26" w:name="_Toc440371312"/>
      <w:bookmarkStart w:id="27" w:name="_Toc441224906"/>
      <w:r>
        <w:rPr>
          <w:rFonts w:hint="eastAsia"/>
        </w:rPr>
        <w:t>结构设计</w:t>
      </w:r>
      <w:bookmarkEnd w:id="26"/>
      <w:bookmarkEnd w:id="27"/>
    </w:p>
    <w:p w:rsidR="00CD108F" w:rsidRDefault="00CD108F" w:rsidP="00B5378D">
      <w:pPr>
        <w:pStyle w:val="3"/>
        <w:numPr>
          <w:ilvl w:val="2"/>
          <w:numId w:val="9"/>
        </w:numPr>
      </w:pPr>
      <w:bookmarkStart w:id="28" w:name="_Toc440371313"/>
      <w:bookmarkStart w:id="29" w:name="_Toc441224907"/>
      <w:r>
        <w:rPr>
          <w:rFonts w:hint="eastAsia"/>
        </w:rPr>
        <w:t>模块在系统中的位置</w:t>
      </w:r>
      <w:bookmarkEnd w:id="28"/>
      <w:bookmarkEnd w:id="29"/>
    </w:p>
    <w:p w:rsidR="00FA112C" w:rsidRDefault="000A4E23" w:rsidP="00FA112C">
      <w:pPr>
        <w:pStyle w:val="a5"/>
      </w:pPr>
      <w:r>
        <w:rPr>
          <w:rFonts w:hint="eastAsia"/>
        </w:rPr>
        <w:t>用户</w:t>
      </w:r>
      <w:r>
        <w:t>层和驱动层</w:t>
      </w:r>
      <w:r>
        <w:rPr>
          <w:rFonts w:hint="eastAsia"/>
        </w:rPr>
        <w:t>，</w:t>
      </w:r>
      <w:r>
        <w:t>在程序运行时</w:t>
      </w:r>
      <w:r>
        <w:rPr>
          <w:rFonts w:hint="eastAsia"/>
        </w:rPr>
        <w:t>，</w:t>
      </w:r>
      <w:r>
        <w:t>被</w:t>
      </w:r>
      <w:r>
        <w:rPr>
          <w:rFonts w:hint="eastAsia"/>
        </w:rPr>
        <w:t>操作</w:t>
      </w:r>
      <w:r>
        <w:t>系统载入内存中</w:t>
      </w:r>
    </w:p>
    <w:p w:rsidR="004D5B72" w:rsidRDefault="00780BA2" w:rsidP="00FA112C">
      <w:pPr>
        <w:pStyle w:val="a5"/>
      </w:pPr>
      <w:r>
        <w:object w:dxaOrig="9439" w:dyaOrig="68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4.25pt;height:189.75pt" o:ole="">
            <v:imagedata r:id="rId8" o:title=""/>
          </v:shape>
          <o:OLEObject Type="Embed" ProgID="Visio.Drawing.11" ShapeID="_x0000_i1025" DrawAspect="Content" ObjectID="_1514967038" r:id="rId9"/>
        </w:object>
      </w:r>
    </w:p>
    <w:p w:rsidR="00CD108F" w:rsidRDefault="00CD108F" w:rsidP="00B5378D">
      <w:pPr>
        <w:pStyle w:val="3"/>
        <w:numPr>
          <w:ilvl w:val="2"/>
          <w:numId w:val="9"/>
        </w:numPr>
      </w:pPr>
      <w:bookmarkStart w:id="30" w:name="_Toc440371314"/>
      <w:bookmarkStart w:id="31" w:name="_Toc441224908"/>
      <w:r>
        <w:rPr>
          <w:rFonts w:hint="eastAsia"/>
        </w:rPr>
        <w:lastRenderedPageBreak/>
        <w:t>模块内部结构</w:t>
      </w:r>
      <w:bookmarkEnd w:id="30"/>
      <w:bookmarkEnd w:id="31"/>
    </w:p>
    <w:p w:rsidR="00780BA2" w:rsidRPr="00780BA2" w:rsidRDefault="007204E3" w:rsidP="00780BA2">
      <w:pPr>
        <w:pStyle w:val="a5"/>
      </w:pPr>
      <w:r>
        <w:object w:dxaOrig="8588" w:dyaOrig="6887">
          <v:shape id="_x0000_i1026" type="#_x0000_t75" style="width:283.5pt;height:200.25pt" o:ole="">
            <v:imagedata r:id="rId10" o:title=""/>
          </v:shape>
          <o:OLEObject Type="Embed" ProgID="Visio.Drawing.11" ShapeID="_x0000_i1026" DrawAspect="Content" ObjectID="_1514967039" r:id="rId11"/>
        </w:object>
      </w:r>
    </w:p>
    <w:p w:rsidR="001A1FD4" w:rsidRDefault="004D5B72" w:rsidP="001A1FD4">
      <w:pPr>
        <w:pStyle w:val="a5"/>
        <w:ind w:firstLineChars="0" w:firstLine="0"/>
      </w:pPr>
      <w:r>
        <w:rPr>
          <w:rFonts w:hint="eastAsia"/>
        </w:rPr>
        <w:t>模块</w:t>
      </w:r>
      <w:r>
        <w:t>内部包括以下结构：</w:t>
      </w:r>
    </w:p>
    <w:p w:rsidR="004D5B72" w:rsidRDefault="004D5B72" w:rsidP="00B5378D">
      <w:pPr>
        <w:pStyle w:val="a5"/>
        <w:numPr>
          <w:ilvl w:val="0"/>
          <w:numId w:val="10"/>
        </w:numPr>
        <w:ind w:left="420" w:firstLineChars="0"/>
      </w:pPr>
      <w:r w:rsidRPr="004D5B72">
        <w:t>V</w:t>
      </w:r>
      <w:r w:rsidRPr="004D5B72">
        <w:rPr>
          <w:rFonts w:hint="eastAsia"/>
        </w:rPr>
        <w:t>lan</w:t>
      </w:r>
      <w:r w:rsidR="0088491B">
        <w:rPr>
          <w:rFonts w:hint="eastAsia"/>
        </w:rPr>
        <w:t>管理</w:t>
      </w:r>
    </w:p>
    <w:p w:rsidR="002768A6" w:rsidRDefault="00021B39" w:rsidP="00B5378D">
      <w:pPr>
        <w:pStyle w:val="a5"/>
        <w:numPr>
          <w:ilvl w:val="0"/>
          <w:numId w:val="10"/>
        </w:numPr>
        <w:ind w:left="420" w:firstLineChars="0"/>
      </w:pPr>
      <w:r>
        <w:t>Vlan-Port</w:t>
      </w:r>
      <w:r w:rsidR="0088491B">
        <w:rPr>
          <w:rFonts w:hint="eastAsia"/>
        </w:rPr>
        <w:t>管理</w:t>
      </w:r>
    </w:p>
    <w:p w:rsidR="005C6AA9" w:rsidRDefault="005C6AA9" w:rsidP="00B5378D">
      <w:pPr>
        <w:pStyle w:val="a5"/>
        <w:numPr>
          <w:ilvl w:val="0"/>
          <w:numId w:val="10"/>
        </w:numPr>
        <w:ind w:left="420" w:firstLineChars="0"/>
      </w:pPr>
      <w:r>
        <w:t>V</w:t>
      </w:r>
      <w:r>
        <w:rPr>
          <w:rFonts w:hint="eastAsia"/>
        </w:rPr>
        <w:t>lan</w:t>
      </w:r>
      <w:r>
        <w:t>命令行</w:t>
      </w:r>
    </w:p>
    <w:p w:rsidR="0088491B" w:rsidRDefault="0088491B" w:rsidP="0088491B">
      <w:pPr>
        <w:pStyle w:val="a5"/>
        <w:ind w:left="420" w:firstLineChars="0" w:firstLine="0"/>
      </w:pPr>
    </w:p>
    <w:p w:rsidR="002C5ECB" w:rsidRDefault="007A3B0C" w:rsidP="001A1FD4">
      <w:pPr>
        <w:pStyle w:val="a5"/>
        <w:ind w:firstLineChars="0" w:firstLine="0"/>
      </w:pPr>
      <w:r>
        <w:rPr>
          <w:rFonts w:hint="eastAsia"/>
        </w:rPr>
        <w:t>vlan</w:t>
      </w:r>
      <w:r w:rsidR="004C438A">
        <w:rPr>
          <w:rFonts w:hint="eastAsia"/>
        </w:rPr>
        <w:t>模块分为</w:t>
      </w:r>
      <w:r>
        <w:t>3</w:t>
      </w:r>
      <w:r w:rsidR="004C438A">
        <w:rPr>
          <w:rFonts w:hint="eastAsia"/>
        </w:rPr>
        <w:t>个</w:t>
      </w:r>
      <w:r>
        <w:rPr>
          <w:rFonts w:hint="eastAsia"/>
        </w:rPr>
        <w:t>部分</w:t>
      </w:r>
    </w:p>
    <w:p w:rsidR="00467425" w:rsidRDefault="007A3B0C" w:rsidP="00B5378D">
      <w:pPr>
        <w:pStyle w:val="a5"/>
        <w:numPr>
          <w:ilvl w:val="0"/>
          <w:numId w:val="10"/>
        </w:numPr>
        <w:ind w:left="420" w:firstLineChars="0"/>
        <w:rPr>
          <w:b/>
        </w:rPr>
      </w:pPr>
      <w:r>
        <w:rPr>
          <w:rFonts w:hint="eastAsia"/>
          <w:b/>
        </w:rPr>
        <w:t>VLAN</w:t>
      </w:r>
      <w:r>
        <w:rPr>
          <w:rFonts w:hint="eastAsia"/>
          <w:b/>
        </w:rPr>
        <w:t>管理</w:t>
      </w:r>
    </w:p>
    <w:p w:rsidR="00A31D02" w:rsidRDefault="001819E6" w:rsidP="004D5B72">
      <w:pPr>
        <w:pStyle w:val="a5"/>
        <w:ind w:left="420" w:firstLineChars="0" w:firstLine="0"/>
      </w:pPr>
      <w:r>
        <w:t>V</w:t>
      </w:r>
      <w:r>
        <w:rPr>
          <w:rFonts w:hint="eastAsia"/>
        </w:rPr>
        <w:t xml:space="preserve">lan </w:t>
      </w:r>
      <w:r>
        <w:rPr>
          <w:rFonts w:hint="eastAsia"/>
        </w:rPr>
        <w:t>的</w:t>
      </w:r>
      <w:r>
        <w:t>管理</w:t>
      </w:r>
      <w:r>
        <w:rPr>
          <w:rFonts w:hint="eastAsia"/>
        </w:rPr>
        <w:t>主要</w:t>
      </w:r>
      <w:r w:rsidR="00A31D02">
        <w:rPr>
          <w:rFonts w:hint="eastAsia"/>
        </w:rPr>
        <w:t>内容</w:t>
      </w:r>
      <w:r w:rsidR="00A31D02">
        <w:rPr>
          <w:rFonts w:hint="eastAsia"/>
        </w:rPr>
        <w:t>:</w:t>
      </w:r>
    </w:p>
    <w:p w:rsidR="00A31D02" w:rsidRDefault="00A31D02" w:rsidP="004D5B72">
      <w:pPr>
        <w:pStyle w:val="a5"/>
        <w:ind w:left="420" w:firstLineChars="0" w:firstLine="0"/>
      </w:pPr>
      <w:r>
        <w:t>1&gt;V</w:t>
      </w:r>
      <w:r>
        <w:rPr>
          <w:rFonts w:hint="eastAsia"/>
        </w:rPr>
        <w:t>lan</w:t>
      </w:r>
      <w:r w:rsidR="00CE6F70">
        <w:t xml:space="preserve"> </w:t>
      </w:r>
      <w:r w:rsidR="00CE6F70">
        <w:rPr>
          <w:rFonts w:hint="eastAsia"/>
        </w:rPr>
        <w:t>配置</w:t>
      </w:r>
    </w:p>
    <w:p w:rsidR="00191B84" w:rsidRDefault="00191B84" w:rsidP="004D5B72">
      <w:pPr>
        <w:pStyle w:val="a5"/>
        <w:ind w:left="420" w:firstLineChars="0" w:firstLine="0"/>
      </w:pPr>
    </w:p>
    <w:p w:rsidR="007A3B0C" w:rsidRPr="001819E6" w:rsidRDefault="007A3B0C" w:rsidP="00EA0135">
      <w:pPr>
        <w:pStyle w:val="a5"/>
        <w:ind w:firstLineChars="0" w:firstLine="0"/>
        <w:rPr>
          <w:b/>
        </w:rPr>
      </w:pPr>
    </w:p>
    <w:p w:rsidR="00467425" w:rsidRDefault="007A3B0C" w:rsidP="00B5378D">
      <w:pPr>
        <w:pStyle w:val="a5"/>
        <w:numPr>
          <w:ilvl w:val="0"/>
          <w:numId w:val="11"/>
        </w:numPr>
        <w:ind w:left="420" w:firstLineChars="0"/>
        <w:rPr>
          <w:b/>
        </w:rPr>
      </w:pPr>
      <w:r w:rsidRPr="007A3B0C">
        <w:rPr>
          <w:rFonts w:hint="eastAsia"/>
          <w:b/>
        </w:rPr>
        <w:t>V</w:t>
      </w:r>
      <w:r w:rsidRPr="007A3B0C">
        <w:rPr>
          <w:b/>
        </w:rPr>
        <w:t>LAN</w:t>
      </w:r>
      <w:r w:rsidRPr="007A3B0C">
        <w:rPr>
          <w:rFonts w:hint="eastAsia"/>
          <w:b/>
        </w:rPr>
        <w:t>-</w:t>
      </w:r>
      <w:r w:rsidR="007204E3">
        <w:rPr>
          <w:b/>
        </w:rPr>
        <w:t>Port</w:t>
      </w:r>
      <w:r w:rsidRPr="007A3B0C">
        <w:rPr>
          <w:b/>
        </w:rPr>
        <w:t>管理</w:t>
      </w:r>
    </w:p>
    <w:p w:rsidR="00A31D02" w:rsidRDefault="00A31D02" w:rsidP="00A31D02">
      <w:pPr>
        <w:pStyle w:val="a5"/>
        <w:ind w:left="420" w:firstLineChars="0" w:firstLine="0"/>
      </w:pPr>
      <w:r>
        <w:t>V</w:t>
      </w:r>
      <w:r>
        <w:rPr>
          <w:rFonts w:hint="eastAsia"/>
        </w:rPr>
        <w:t>lan</w:t>
      </w:r>
      <w:r w:rsidR="00320B34">
        <w:t>-port</w:t>
      </w:r>
      <w:r>
        <w:t>管理主要内容：</w:t>
      </w:r>
    </w:p>
    <w:p w:rsidR="00A31D02" w:rsidRDefault="008441C5" w:rsidP="00A31D02">
      <w:pPr>
        <w:pStyle w:val="a5"/>
        <w:ind w:left="420" w:firstLineChars="0" w:firstLine="0"/>
      </w:pPr>
      <w:bookmarkStart w:id="32" w:name="OLE_LINK1"/>
      <w:bookmarkStart w:id="33" w:name="OLE_LINK2"/>
      <w:r>
        <w:t>1</w:t>
      </w:r>
      <w:r w:rsidR="00A31D02">
        <w:t xml:space="preserve">&gt;port </w:t>
      </w:r>
      <w:r w:rsidR="00F15504">
        <w:rPr>
          <w:rFonts w:hint="eastAsia"/>
        </w:rPr>
        <w:t>tag</w:t>
      </w:r>
      <w:r w:rsidR="00F15504">
        <w:t>/untag</w:t>
      </w:r>
      <w:r w:rsidR="00F15504">
        <w:t>配置</w:t>
      </w:r>
    </w:p>
    <w:p w:rsidR="00A31D02" w:rsidRDefault="008441C5" w:rsidP="00A31D02">
      <w:pPr>
        <w:pStyle w:val="a5"/>
        <w:ind w:left="420" w:firstLineChars="0" w:firstLine="0"/>
      </w:pPr>
      <w:r>
        <w:t>2</w:t>
      </w:r>
      <w:r w:rsidR="00A31D02">
        <w:t xml:space="preserve">&gt;port </w:t>
      </w:r>
      <w:bookmarkEnd w:id="32"/>
      <w:bookmarkEnd w:id="33"/>
      <w:r w:rsidR="00F15504">
        <w:rPr>
          <w:rFonts w:hint="eastAsia"/>
        </w:rPr>
        <w:t>pvid</w:t>
      </w:r>
      <w:r w:rsidR="00F15504">
        <w:t>配置</w:t>
      </w:r>
    </w:p>
    <w:p w:rsidR="00467425" w:rsidRPr="00EA0135" w:rsidRDefault="007A3B0C" w:rsidP="00B5378D">
      <w:pPr>
        <w:pStyle w:val="a5"/>
        <w:numPr>
          <w:ilvl w:val="0"/>
          <w:numId w:val="12"/>
        </w:numPr>
        <w:ind w:left="420" w:firstLineChars="0"/>
      </w:pPr>
      <w:r>
        <w:rPr>
          <w:b/>
        </w:rPr>
        <w:t>VLAN</w:t>
      </w:r>
      <w:r>
        <w:rPr>
          <w:b/>
        </w:rPr>
        <w:t>命令行</w:t>
      </w:r>
    </w:p>
    <w:p w:rsidR="00804F58" w:rsidRDefault="004C1BCA" w:rsidP="00CD63F7">
      <w:pPr>
        <w:pStyle w:val="a5"/>
        <w:ind w:left="420" w:firstLineChars="0" w:firstLine="0"/>
      </w:pPr>
      <w:r>
        <w:t>vlan</w:t>
      </w:r>
      <w:r>
        <w:t>，</w:t>
      </w:r>
      <w:r w:rsidR="004F66EF">
        <w:t>vlan-port</w:t>
      </w:r>
      <w:r>
        <w:t>的配置命令</w:t>
      </w:r>
      <w:r>
        <w:rPr>
          <w:rFonts w:hint="eastAsia"/>
        </w:rPr>
        <w:t>的</w:t>
      </w:r>
      <w:r w:rsidR="00CD63F7">
        <w:rPr>
          <w:rFonts w:hint="eastAsia"/>
        </w:rPr>
        <w:t>解析</w:t>
      </w:r>
    </w:p>
    <w:p w:rsidR="007A3B0C" w:rsidRDefault="007A3B0C" w:rsidP="00804F58">
      <w:pPr>
        <w:pStyle w:val="a5"/>
        <w:ind w:firstLineChars="0" w:firstLine="0"/>
      </w:pPr>
    </w:p>
    <w:p w:rsidR="00235276" w:rsidRDefault="007A3B0C" w:rsidP="00235276">
      <w:pPr>
        <w:pStyle w:val="3"/>
      </w:pPr>
      <w:bookmarkStart w:id="34" w:name="_Toc440371315"/>
      <w:bookmarkStart w:id="35" w:name="_Toc441224909"/>
      <w:r>
        <w:t>V</w:t>
      </w:r>
      <w:r>
        <w:rPr>
          <w:rFonts w:hint="eastAsia"/>
        </w:rPr>
        <w:t>lan</w:t>
      </w:r>
      <w:r>
        <w:t>模块</w:t>
      </w:r>
      <w:r w:rsidR="00235276">
        <w:t>与其他模块</w:t>
      </w:r>
      <w:r w:rsidR="000D0697">
        <w:rPr>
          <w:rFonts w:hint="eastAsia"/>
        </w:rPr>
        <w:t>的通道</w:t>
      </w:r>
      <w:bookmarkEnd w:id="34"/>
      <w:bookmarkEnd w:id="35"/>
    </w:p>
    <w:p w:rsidR="00235276" w:rsidRDefault="007A3B0C" w:rsidP="00235276">
      <w:pPr>
        <w:pStyle w:val="4"/>
      </w:pPr>
      <w:r>
        <w:t>V</w:t>
      </w:r>
      <w:r>
        <w:rPr>
          <w:rFonts w:hint="eastAsia"/>
        </w:rPr>
        <w:t>lan</w:t>
      </w:r>
      <w:r>
        <w:rPr>
          <w:rFonts w:hint="eastAsia"/>
        </w:rPr>
        <w:t>模块</w:t>
      </w:r>
      <w:r w:rsidR="00235276">
        <w:t>与</w:t>
      </w:r>
      <w:r>
        <w:rPr>
          <w:rFonts w:hint="eastAsia"/>
        </w:rPr>
        <w:t>以太网</w:t>
      </w:r>
      <w:r>
        <w:t>驱动的通道</w:t>
      </w:r>
    </w:p>
    <w:p w:rsidR="0075478E" w:rsidRPr="00F34E8E" w:rsidRDefault="001819E6" w:rsidP="001819E6">
      <w:pPr>
        <w:pStyle w:val="a5"/>
      </w:pPr>
      <w:r>
        <w:rPr>
          <w:rFonts w:hint="eastAsia"/>
        </w:rPr>
        <w:t>ioctl</w:t>
      </w:r>
      <w:r>
        <w:t>调用</w:t>
      </w:r>
    </w:p>
    <w:p w:rsidR="00235276" w:rsidRDefault="007A3B0C" w:rsidP="00235276">
      <w:pPr>
        <w:pStyle w:val="4"/>
      </w:pPr>
      <w:r>
        <w:t>V</w:t>
      </w:r>
      <w:r>
        <w:rPr>
          <w:rFonts w:hint="eastAsia"/>
        </w:rPr>
        <w:t>lan</w:t>
      </w:r>
      <w:r>
        <w:rPr>
          <w:rFonts w:hint="eastAsia"/>
        </w:rPr>
        <w:t>模块</w:t>
      </w:r>
      <w:r w:rsidR="00235276">
        <w:rPr>
          <w:rFonts w:hint="eastAsia"/>
        </w:rPr>
        <w:t>与</w:t>
      </w:r>
      <w:r>
        <w:rPr>
          <w:rFonts w:hint="eastAsia"/>
        </w:rPr>
        <w:t>Linux</w:t>
      </w:r>
      <w:r w:rsidR="001819E6">
        <w:t xml:space="preserve"> </w:t>
      </w:r>
      <w:r w:rsidR="001819E6">
        <w:rPr>
          <w:rFonts w:hint="eastAsia"/>
        </w:rPr>
        <w:t>device</w:t>
      </w:r>
      <w:r w:rsidR="00235276">
        <w:rPr>
          <w:rFonts w:hint="eastAsia"/>
        </w:rPr>
        <w:t>的</w:t>
      </w:r>
      <w:r w:rsidR="000D0697">
        <w:rPr>
          <w:rFonts w:hint="eastAsia"/>
        </w:rPr>
        <w:t>通道</w:t>
      </w:r>
    </w:p>
    <w:p w:rsidR="00467425" w:rsidRPr="00A24E4A" w:rsidRDefault="003F00B7" w:rsidP="00A24E4A">
      <w:pPr>
        <w:pStyle w:val="a5"/>
      </w:pPr>
      <w:r>
        <w:t>socket</w:t>
      </w:r>
      <w:r>
        <w:t>通道</w:t>
      </w:r>
      <w:r>
        <w:rPr>
          <w:rFonts w:hint="eastAsia"/>
        </w:rPr>
        <w:t>、</w:t>
      </w:r>
      <w:r w:rsidR="001819E6">
        <w:t>i</w:t>
      </w:r>
      <w:r w:rsidR="001819E6">
        <w:rPr>
          <w:rFonts w:hint="eastAsia"/>
        </w:rPr>
        <w:t>octl</w:t>
      </w:r>
      <w:r w:rsidR="001819E6">
        <w:rPr>
          <w:rFonts w:hint="eastAsia"/>
        </w:rPr>
        <w:t>调用</w:t>
      </w:r>
    </w:p>
    <w:p w:rsidR="00235276" w:rsidRDefault="007A3B0C" w:rsidP="00235276">
      <w:pPr>
        <w:pStyle w:val="4"/>
      </w:pPr>
      <w:r>
        <w:t>V</w:t>
      </w:r>
      <w:r>
        <w:rPr>
          <w:rFonts w:hint="eastAsia"/>
        </w:rPr>
        <w:t>lan</w:t>
      </w:r>
      <w:r>
        <w:rPr>
          <w:rFonts w:hint="eastAsia"/>
        </w:rPr>
        <w:t>模块</w:t>
      </w:r>
      <w:r w:rsidR="00235276">
        <w:t>与</w:t>
      </w:r>
      <w:r>
        <w:rPr>
          <w:rFonts w:hint="eastAsia"/>
        </w:rPr>
        <w:t>U</w:t>
      </w:r>
      <w:r>
        <w:t>I</w:t>
      </w:r>
      <w:r w:rsidR="00235276">
        <w:t>的</w:t>
      </w:r>
      <w:r w:rsidR="000D0697">
        <w:rPr>
          <w:rFonts w:hint="eastAsia"/>
        </w:rPr>
        <w:t>通道</w:t>
      </w:r>
    </w:p>
    <w:p w:rsidR="0088491B" w:rsidRPr="0088491B" w:rsidRDefault="001819E6" w:rsidP="0088491B">
      <w:pPr>
        <w:pStyle w:val="a5"/>
      </w:pPr>
      <w:r>
        <w:rPr>
          <w:rFonts w:hint="eastAsia"/>
        </w:rPr>
        <w:t>库</w:t>
      </w:r>
      <w:r>
        <w:t>函数</w:t>
      </w:r>
      <w:r>
        <w:rPr>
          <w:rFonts w:hint="eastAsia"/>
        </w:rPr>
        <w:t>调用</w:t>
      </w:r>
      <w:r w:rsidR="00575F65">
        <w:rPr>
          <w:rFonts w:hint="eastAsia"/>
        </w:rPr>
        <w:t>s</w:t>
      </w:r>
    </w:p>
    <w:p w:rsidR="00BC454C" w:rsidRPr="00070ED9" w:rsidRDefault="00BC454C" w:rsidP="00070ED9">
      <w:pPr>
        <w:pStyle w:val="a5"/>
      </w:pPr>
    </w:p>
    <w:p w:rsidR="00CD108F" w:rsidRDefault="00CD108F" w:rsidP="00B5378D">
      <w:pPr>
        <w:pStyle w:val="1"/>
        <w:numPr>
          <w:ilvl w:val="0"/>
          <w:numId w:val="9"/>
        </w:numPr>
        <w:ind w:left="617" w:hanging="617"/>
      </w:pPr>
      <w:bookmarkStart w:id="36" w:name="_Toc440371316"/>
      <w:bookmarkStart w:id="37" w:name="_Toc441224910"/>
      <w:r>
        <w:rPr>
          <w:rFonts w:hint="eastAsia"/>
        </w:rPr>
        <w:lastRenderedPageBreak/>
        <w:t>功能设计</w:t>
      </w:r>
      <w:bookmarkEnd w:id="36"/>
      <w:bookmarkEnd w:id="37"/>
    </w:p>
    <w:p w:rsidR="00FF3740" w:rsidRDefault="0005702F" w:rsidP="00B5378D">
      <w:pPr>
        <w:pStyle w:val="2"/>
        <w:numPr>
          <w:ilvl w:val="1"/>
          <w:numId w:val="9"/>
        </w:numPr>
      </w:pPr>
      <w:bookmarkStart w:id="38" w:name="_Toc440371317"/>
      <w:bookmarkStart w:id="39" w:name="_Toc441224911"/>
      <w:r>
        <w:t>VLAN</w:t>
      </w:r>
      <w:r w:rsidR="00FF3740">
        <w:rPr>
          <w:rFonts w:hint="eastAsia"/>
        </w:rPr>
        <w:t>管理</w:t>
      </w:r>
      <w:bookmarkEnd w:id="38"/>
      <w:bookmarkEnd w:id="39"/>
    </w:p>
    <w:p w:rsidR="00FF3740" w:rsidRDefault="0005702F" w:rsidP="00B5378D">
      <w:pPr>
        <w:pStyle w:val="3"/>
        <w:numPr>
          <w:ilvl w:val="2"/>
          <w:numId w:val="9"/>
        </w:numPr>
      </w:pPr>
      <w:bookmarkStart w:id="40" w:name="_Toc440371318"/>
      <w:bookmarkStart w:id="41" w:name="_Toc441224912"/>
      <w:r>
        <w:rPr>
          <w:rFonts w:hint="eastAsia"/>
        </w:rPr>
        <w:t>功能说明</w:t>
      </w:r>
      <w:bookmarkEnd w:id="40"/>
      <w:bookmarkEnd w:id="41"/>
    </w:p>
    <w:p w:rsidR="00AF0A03" w:rsidRDefault="00AF0A03" w:rsidP="00AF0A03">
      <w:pPr>
        <w:pStyle w:val="a5"/>
        <w:ind w:left="420" w:firstLineChars="0" w:firstLine="0"/>
      </w:pPr>
      <w:r>
        <w:t>1&gt;V</w:t>
      </w:r>
      <w:r>
        <w:rPr>
          <w:rFonts w:hint="eastAsia"/>
        </w:rPr>
        <w:t>lan</w:t>
      </w:r>
      <w:r w:rsidR="00CF0893">
        <w:rPr>
          <w:rFonts w:hint="eastAsia"/>
        </w:rPr>
        <w:t>的</w:t>
      </w:r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 w:rsidR="00CF0893">
        <w:rPr>
          <w:rFonts w:hint="eastAsia"/>
        </w:rPr>
        <w:t>查询</w:t>
      </w:r>
    </w:p>
    <w:p w:rsidR="00F34E8E" w:rsidRPr="00F34E8E" w:rsidRDefault="00F34E8E" w:rsidP="00F34E8E">
      <w:pPr>
        <w:pStyle w:val="a5"/>
      </w:pPr>
    </w:p>
    <w:p w:rsidR="0005702F" w:rsidRDefault="0005702F" w:rsidP="0005702F">
      <w:pPr>
        <w:pStyle w:val="3"/>
      </w:pPr>
      <w:bookmarkStart w:id="42" w:name="_Toc440371319"/>
      <w:bookmarkStart w:id="43" w:name="_Toc441224913"/>
      <w:r>
        <w:t>数据结构</w:t>
      </w:r>
      <w:bookmarkEnd w:id="42"/>
      <w:bookmarkEnd w:id="43"/>
    </w:p>
    <w:p w:rsidR="009A42AE" w:rsidRDefault="009A42AE" w:rsidP="009A42AE">
      <w:pPr>
        <w:pStyle w:val="a5"/>
      </w:pPr>
    </w:p>
    <w:p w:rsidR="009A42AE" w:rsidRPr="009A42AE" w:rsidRDefault="009A42AE" w:rsidP="002C1314">
      <w:pPr>
        <w:pStyle w:val="a5"/>
        <w:ind w:firstLineChars="0" w:firstLine="0"/>
      </w:pPr>
    </w:p>
    <w:p w:rsidR="009A42AE" w:rsidRPr="009A42AE" w:rsidRDefault="0005702F" w:rsidP="009E5F58">
      <w:pPr>
        <w:pStyle w:val="3"/>
      </w:pPr>
      <w:bookmarkStart w:id="44" w:name="_Toc440371320"/>
      <w:bookmarkStart w:id="45" w:name="_Toc441224914"/>
      <w:r>
        <w:rPr>
          <w:rFonts w:hint="eastAsia"/>
        </w:rPr>
        <w:t>流程说明</w:t>
      </w:r>
      <w:bookmarkEnd w:id="44"/>
      <w:bookmarkEnd w:id="45"/>
    </w:p>
    <w:p w:rsidR="003A796E" w:rsidRDefault="003A796E" w:rsidP="003A796E">
      <w:pPr>
        <w:pStyle w:val="4"/>
      </w:pPr>
      <w:r>
        <w:t>添加</w:t>
      </w:r>
      <w:r>
        <w:t>vlan</w:t>
      </w:r>
    </w:p>
    <w:p w:rsidR="003A796E" w:rsidRDefault="003A796E" w:rsidP="003A796E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2C1314" w:rsidRDefault="002C1314" w:rsidP="001B4A91">
      <w:pPr>
        <w:pStyle w:val="a5"/>
        <w:ind w:left="420" w:firstLineChars="0" w:firstLine="0"/>
      </w:pPr>
      <w:r w:rsidRPr="002C1314">
        <w:rPr>
          <w:rFonts w:hint="eastAsia"/>
        </w:rPr>
        <w:t>对</w:t>
      </w:r>
      <w:r>
        <w:rPr>
          <w:rFonts w:hint="eastAsia"/>
        </w:rPr>
        <w:t>cmd</w:t>
      </w:r>
      <w:r>
        <w:t>解析</w:t>
      </w:r>
      <w:r w:rsidR="000F6F0B">
        <w:rPr>
          <w:rFonts w:hint="eastAsia"/>
        </w:rPr>
        <w:t>后</w:t>
      </w:r>
      <w:r w:rsidR="00CE1B18">
        <w:t>，</w:t>
      </w:r>
      <w:r w:rsidR="00CE1B18">
        <w:rPr>
          <w:rFonts w:hint="eastAsia"/>
        </w:rPr>
        <w:t>查看</w:t>
      </w:r>
      <w:r w:rsidR="00CE1B18">
        <w:rPr>
          <w:rFonts w:hint="eastAsia"/>
        </w:rPr>
        <w:t>vlan</w:t>
      </w:r>
      <w:r w:rsidR="009D7B12">
        <w:rPr>
          <w:rFonts w:hint="eastAsia"/>
        </w:rPr>
        <w:t>端口</w:t>
      </w:r>
      <w:r w:rsidR="00CE1B18">
        <w:t>是否存在</w:t>
      </w:r>
      <w:r w:rsidR="000F6F0B">
        <w:t>，</w:t>
      </w:r>
      <w:r w:rsidR="00CE1B18">
        <w:rPr>
          <w:rFonts w:hint="eastAsia"/>
        </w:rPr>
        <w:t>不</w:t>
      </w:r>
      <w:r w:rsidR="00CE1B18">
        <w:t>存在</w:t>
      </w:r>
      <w:r w:rsidR="001B4A91">
        <w:rPr>
          <w:rFonts w:hint="eastAsia"/>
        </w:rPr>
        <w:t>则</w:t>
      </w:r>
      <w:r w:rsidR="00CE1B18">
        <w:rPr>
          <w:rFonts w:hint="eastAsia"/>
        </w:rPr>
        <w:t>创建</w:t>
      </w:r>
      <w:r w:rsidR="001B4A91">
        <w:rPr>
          <w:rFonts w:hint="eastAsia"/>
        </w:rPr>
        <w:t>vlan</w:t>
      </w:r>
      <w:r w:rsidR="001B4A91">
        <w:rPr>
          <w:rFonts w:hint="eastAsia"/>
        </w:rPr>
        <w:t>端口</w:t>
      </w:r>
      <w:r w:rsidR="00826D6D">
        <w:t>；若存在，查看</w:t>
      </w:r>
      <w:r w:rsidR="00826D6D">
        <w:t>vlan</w:t>
      </w:r>
      <w:r w:rsidR="00826D6D">
        <w:t>子端口是否存在，若不存在创建</w:t>
      </w:r>
      <w:r w:rsidR="00826D6D">
        <w:t>vlan</w:t>
      </w:r>
      <w:r w:rsidR="00826D6D">
        <w:t>子端口；若子端口存在，将子端口放在</w:t>
      </w:r>
      <w:r w:rsidR="00826D6D">
        <w:t>vlan</w:t>
      </w:r>
      <w:r w:rsidR="00826D6D">
        <w:t>端口下，返回</w:t>
      </w:r>
      <w:r w:rsidR="00243C9E">
        <w:t>数据和执行状态</w:t>
      </w:r>
    </w:p>
    <w:p w:rsidR="00BA08A6" w:rsidRPr="002C1314" w:rsidRDefault="00BA08A6" w:rsidP="003A796E">
      <w:pPr>
        <w:pStyle w:val="a5"/>
      </w:pPr>
    </w:p>
    <w:p w:rsidR="003A796E" w:rsidRDefault="003A796E" w:rsidP="003A796E">
      <w:pPr>
        <w:pStyle w:val="a5"/>
        <w:ind w:firstLine="422"/>
        <w:rPr>
          <w:b/>
        </w:rPr>
      </w:pPr>
      <w:r w:rsidRPr="003A796E">
        <w:rPr>
          <w:b/>
        </w:rPr>
        <w:t>流程图</w:t>
      </w:r>
    </w:p>
    <w:p w:rsidR="00FA4643" w:rsidRPr="003A796E" w:rsidRDefault="0080647B" w:rsidP="003A796E">
      <w:pPr>
        <w:pStyle w:val="a5"/>
        <w:rPr>
          <w:b/>
        </w:rPr>
      </w:pPr>
      <w:r>
        <w:object w:dxaOrig="5540" w:dyaOrig="8645">
          <v:shape id="_x0000_i1027" type="#_x0000_t75" style="width:226.5pt;height:353.25pt" o:ole="">
            <v:imagedata r:id="rId12" o:title=""/>
          </v:shape>
          <o:OLEObject Type="Embed" ProgID="Visio.Drawing.11" ShapeID="_x0000_i1027" DrawAspect="Content" ObjectID="_1514967040" r:id="rId13"/>
        </w:object>
      </w:r>
    </w:p>
    <w:p w:rsidR="003A796E" w:rsidRDefault="003A796E" w:rsidP="003A796E">
      <w:pPr>
        <w:pStyle w:val="4"/>
      </w:pPr>
      <w:r>
        <w:t>删除</w:t>
      </w:r>
      <w:r>
        <w:t>vlan</w:t>
      </w:r>
    </w:p>
    <w:p w:rsidR="003A796E" w:rsidRDefault="003A796E" w:rsidP="003A796E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CE1B18" w:rsidRDefault="00CE1B18" w:rsidP="00CE1B18">
      <w:pPr>
        <w:pStyle w:val="a5"/>
        <w:ind w:left="420" w:firstLineChars="0" w:firstLine="0"/>
      </w:pPr>
      <w:r w:rsidRPr="002C1314">
        <w:rPr>
          <w:rFonts w:hint="eastAsia"/>
        </w:rPr>
        <w:t>对</w:t>
      </w:r>
      <w:r>
        <w:rPr>
          <w:rFonts w:hint="eastAsia"/>
        </w:rPr>
        <w:t>cmd</w:t>
      </w:r>
      <w:r>
        <w:t>解析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查看</w:t>
      </w:r>
      <w:r>
        <w:rPr>
          <w:rFonts w:hint="eastAsia"/>
        </w:rPr>
        <w:t>vlan</w:t>
      </w:r>
      <w:r w:rsidR="009D7B12">
        <w:rPr>
          <w:rFonts w:hint="eastAsia"/>
        </w:rPr>
        <w:t>端口</w:t>
      </w:r>
      <w:r>
        <w:t>是否存在，</w:t>
      </w:r>
      <w:r w:rsidR="007F19A6">
        <w:t>若不存在直接返回，若存在查看子端口是否存在，若不存在，删除</w:t>
      </w:r>
      <w:r w:rsidR="007F19A6">
        <w:t>vlan</w:t>
      </w:r>
      <w:r w:rsidR="007F19A6">
        <w:t>端口返回；若存在查看子端口是否在</w:t>
      </w:r>
      <w:r w:rsidR="007F19A6">
        <w:t>vlan</w:t>
      </w:r>
      <w:r w:rsidR="007F19A6">
        <w:t>端口下，若在，将其从</w:t>
      </w:r>
      <w:r w:rsidR="007F19A6">
        <w:t>vlan</w:t>
      </w:r>
      <w:r w:rsidR="007F19A6">
        <w:t>端口下移除，再删除子端口；若不在</w:t>
      </w:r>
      <w:r w:rsidR="007F19A6">
        <w:t>vlan</w:t>
      </w:r>
      <w:r w:rsidR="007F19A6">
        <w:t>端口下，直接删除子端口，再删除</w:t>
      </w:r>
      <w:r w:rsidR="007F19A6">
        <w:t>vlan</w:t>
      </w:r>
      <w:r w:rsidR="007F19A6">
        <w:t>端口</w:t>
      </w:r>
      <w:r w:rsidR="00A746A6">
        <w:t>，返回数据和执行状态。</w:t>
      </w:r>
    </w:p>
    <w:p w:rsidR="00BA08A6" w:rsidRPr="00CE1B18" w:rsidRDefault="00BA08A6" w:rsidP="003A796E">
      <w:pPr>
        <w:pStyle w:val="a5"/>
        <w:ind w:firstLine="422"/>
        <w:rPr>
          <w:b/>
        </w:rPr>
      </w:pPr>
    </w:p>
    <w:p w:rsidR="003A796E" w:rsidRDefault="003A796E" w:rsidP="003A796E">
      <w:pPr>
        <w:pStyle w:val="a5"/>
        <w:ind w:firstLine="422"/>
        <w:rPr>
          <w:b/>
        </w:rPr>
      </w:pPr>
      <w:r w:rsidRPr="003A796E">
        <w:rPr>
          <w:b/>
        </w:rPr>
        <w:t>流程图</w:t>
      </w:r>
    </w:p>
    <w:p w:rsidR="00BA08A6" w:rsidRPr="003A796E" w:rsidRDefault="00826D6D" w:rsidP="003A796E">
      <w:pPr>
        <w:pStyle w:val="a5"/>
        <w:rPr>
          <w:b/>
        </w:rPr>
      </w:pPr>
      <w:r>
        <w:object w:dxaOrig="5440" w:dyaOrig="12557">
          <v:shape id="_x0000_i1028" type="#_x0000_t75" style="width:219.75pt;height:507pt" o:ole="">
            <v:imagedata r:id="rId14" o:title=""/>
          </v:shape>
          <o:OLEObject Type="Embed" ProgID="Visio.Drawing.11" ShapeID="_x0000_i1028" DrawAspect="Content" ObjectID="_1514967041" r:id="rId15"/>
        </w:object>
      </w:r>
    </w:p>
    <w:p w:rsidR="003A796E" w:rsidRPr="003A796E" w:rsidRDefault="003A796E" w:rsidP="003A796E">
      <w:pPr>
        <w:pStyle w:val="a5"/>
      </w:pPr>
    </w:p>
    <w:p w:rsidR="003A796E" w:rsidRDefault="003A796E" w:rsidP="003A796E">
      <w:pPr>
        <w:pStyle w:val="4"/>
      </w:pPr>
      <w:r>
        <w:t>查</w:t>
      </w:r>
      <w:r>
        <w:rPr>
          <w:rFonts w:hint="eastAsia"/>
        </w:rPr>
        <w:t>看</w:t>
      </w:r>
      <w:r>
        <w:t>vlan</w:t>
      </w:r>
    </w:p>
    <w:p w:rsidR="009D7B12" w:rsidRPr="009D7B12" w:rsidRDefault="009D7B12" w:rsidP="009D7B12">
      <w:pPr>
        <w:pStyle w:val="a5"/>
      </w:pPr>
    </w:p>
    <w:p w:rsidR="003A796E" w:rsidRDefault="003A796E" w:rsidP="003A796E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BA08A6" w:rsidRPr="008B646D" w:rsidRDefault="008B646D" w:rsidP="008B646D">
      <w:pPr>
        <w:pStyle w:val="a5"/>
        <w:ind w:left="420" w:firstLineChars="0" w:firstLine="0"/>
      </w:pPr>
      <w:r w:rsidRPr="002C1314">
        <w:rPr>
          <w:rFonts w:hint="eastAsia"/>
        </w:rPr>
        <w:t>对</w:t>
      </w:r>
      <w:r>
        <w:rPr>
          <w:rFonts w:hint="eastAsia"/>
        </w:rPr>
        <w:t>cmd</w:t>
      </w:r>
      <w:r>
        <w:t>解析</w:t>
      </w:r>
      <w:r>
        <w:rPr>
          <w:rFonts w:hint="eastAsia"/>
        </w:rPr>
        <w:t>后</w:t>
      </w:r>
      <w:r>
        <w:t>，</w:t>
      </w:r>
      <w:r w:rsidR="006D7A3A">
        <w:rPr>
          <w:rFonts w:hint="eastAsia"/>
        </w:rPr>
        <w:t>查看</w:t>
      </w:r>
      <w:r w:rsidR="006D7A3A">
        <w:t>有哪些</w:t>
      </w:r>
      <w:r w:rsidR="006D7A3A">
        <w:t>vlan</w:t>
      </w:r>
      <w:r w:rsidR="009D7B12">
        <w:rPr>
          <w:rFonts w:hint="eastAsia"/>
        </w:rPr>
        <w:t>端口</w:t>
      </w:r>
      <w:r w:rsidR="007B0F94">
        <w:rPr>
          <w:rFonts w:hint="eastAsia"/>
        </w:rPr>
        <w:t>存在</w:t>
      </w:r>
      <w:r w:rsidR="006D7A3A">
        <w:rPr>
          <w:rFonts w:hint="eastAsia"/>
        </w:rPr>
        <w:t>，</w:t>
      </w:r>
      <w:r w:rsidR="006D7A3A">
        <w:t>返回</w:t>
      </w:r>
      <w:r w:rsidR="006D7A3A">
        <w:rPr>
          <w:rFonts w:hint="eastAsia"/>
        </w:rPr>
        <w:t>数据和</w:t>
      </w:r>
      <w:r w:rsidR="006D7A3A">
        <w:t>执行状态。</w:t>
      </w:r>
    </w:p>
    <w:p w:rsidR="003A796E" w:rsidRDefault="003A796E" w:rsidP="003A796E">
      <w:pPr>
        <w:pStyle w:val="a5"/>
        <w:ind w:firstLine="422"/>
        <w:rPr>
          <w:b/>
        </w:rPr>
      </w:pPr>
      <w:r w:rsidRPr="003A796E">
        <w:rPr>
          <w:b/>
        </w:rPr>
        <w:t>流程图</w:t>
      </w:r>
    </w:p>
    <w:p w:rsidR="00BA08A6" w:rsidRPr="003A796E" w:rsidRDefault="00CE3143" w:rsidP="003A796E">
      <w:pPr>
        <w:pStyle w:val="a5"/>
        <w:rPr>
          <w:b/>
        </w:rPr>
      </w:pPr>
      <w:r>
        <w:object w:dxaOrig="7113" w:dyaOrig="4959">
          <v:shape id="_x0000_i1029" type="#_x0000_t75" style="width:354pt;height:246pt" o:ole="">
            <v:imagedata r:id="rId16" o:title=""/>
          </v:shape>
          <o:OLEObject Type="Embed" ProgID="Visio.Drawing.11" ShapeID="_x0000_i1029" DrawAspect="Content" ObjectID="_1514967042" r:id="rId17"/>
        </w:object>
      </w:r>
    </w:p>
    <w:p w:rsidR="003A796E" w:rsidRPr="003A796E" w:rsidRDefault="003A796E" w:rsidP="003A796E">
      <w:pPr>
        <w:pStyle w:val="a5"/>
      </w:pPr>
    </w:p>
    <w:p w:rsidR="003A796E" w:rsidRPr="003A796E" w:rsidRDefault="003A796E" w:rsidP="00BD6582">
      <w:pPr>
        <w:pStyle w:val="a5"/>
        <w:ind w:firstLineChars="0" w:firstLine="0"/>
      </w:pPr>
    </w:p>
    <w:p w:rsidR="0005702F" w:rsidRPr="0005702F" w:rsidRDefault="00272C78" w:rsidP="0005702F">
      <w:pPr>
        <w:pStyle w:val="3"/>
      </w:pPr>
      <w:bookmarkStart w:id="46" w:name="_Toc440371321"/>
      <w:bookmarkStart w:id="47" w:name="_Toc441224915"/>
      <w:r>
        <w:rPr>
          <w:rFonts w:hint="eastAsia"/>
        </w:rPr>
        <w:t>函数</w:t>
      </w:r>
      <w:r w:rsidR="0005702F">
        <w:t>接口</w:t>
      </w:r>
      <w:r w:rsidR="003A796E">
        <w:t>说明</w:t>
      </w:r>
      <w:bookmarkEnd w:id="46"/>
      <w:bookmarkEnd w:id="47"/>
    </w:p>
    <w:p w:rsidR="003A796E" w:rsidRDefault="003A796E" w:rsidP="003A796E">
      <w:pPr>
        <w:pStyle w:val="4"/>
      </w:pPr>
      <w:r>
        <w:t>添加</w:t>
      </w:r>
      <w:r>
        <w:t>vlan</w:t>
      </w:r>
    </w:p>
    <w:p w:rsidR="00142A0E" w:rsidRDefault="0027762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函数原型</w:t>
      </w:r>
    </w:p>
    <w:p w:rsidR="00277627" w:rsidRDefault="004D4940" w:rsidP="004D4940">
      <w:pPr>
        <w:pStyle w:val="a5"/>
        <w:spacing w:beforeLines="50" w:before="120"/>
        <w:ind w:left="840" w:firstLineChars="0" w:firstLine="0"/>
      </w:pPr>
      <w:r w:rsidRPr="004D4940">
        <w:t>AP_ERROR_CODE_E</w:t>
      </w:r>
      <w:r w:rsidR="00166E72">
        <w:t xml:space="preserve"> </w:t>
      </w:r>
      <w:r w:rsidR="00BA08A6">
        <w:rPr>
          <w:rFonts w:hint="eastAsia"/>
        </w:rPr>
        <w:t>vlan</w:t>
      </w:r>
      <w:r w:rsidR="00A7336F">
        <w:t>_add</w:t>
      </w:r>
      <w:r w:rsidR="00BA08A6">
        <w:t>(</w:t>
      </w:r>
      <w:r w:rsidR="0084344D">
        <w:t xml:space="preserve">int </w:t>
      </w:r>
      <w:r w:rsidR="00A7336F">
        <w:t>vlan_id</w:t>
      </w:r>
      <w:r w:rsidR="00BA08A6">
        <w:t>)</w:t>
      </w:r>
      <w:r w:rsidR="00B41EE2">
        <w:t xml:space="preserve"> </w:t>
      </w:r>
      <w:r w:rsidR="00B41EE2">
        <w:rPr>
          <w:rFonts w:hint="eastAsia"/>
        </w:rPr>
        <w:t>//</w:t>
      </w:r>
      <w:r w:rsidR="00B41EE2">
        <w:rPr>
          <w:rFonts w:hint="eastAsia"/>
        </w:rPr>
        <w:t>创建</w:t>
      </w:r>
      <w:r w:rsidR="00B41EE2">
        <w:t>vlan</w:t>
      </w:r>
      <w:r w:rsidR="00B41EE2">
        <w:rPr>
          <w:rFonts w:hint="eastAsia"/>
        </w:rPr>
        <w:t>端口</w:t>
      </w:r>
    </w:p>
    <w:p w:rsidR="00B41EE2" w:rsidRPr="00B41EE2" w:rsidRDefault="00B41EE2" w:rsidP="00BD6582">
      <w:pPr>
        <w:pStyle w:val="a5"/>
        <w:spacing w:beforeLines="50" w:before="120"/>
        <w:ind w:firstLineChars="0" w:firstLine="0"/>
      </w:pPr>
    </w:p>
    <w:p w:rsidR="00277627" w:rsidRDefault="0027762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参数说明</w:t>
      </w:r>
    </w:p>
    <w:p w:rsidR="00277627" w:rsidRDefault="00166E72" w:rsidP="00277627">
      <w:pPr>
        <w:pStyle w:val="a5"/>
        <w:spacing w:beforeLines="50" w:before="120"/>
        <w:ind w:left="840" w:firstLineChars="0" w:firstLine="0"/>
      </w:pPr>
      <w:r>
        <w:t>vlan_id</w:t>
      </w:r>
      <w:r w:rsidR="00A7336F">
        <w:rPr>
          <w:rFonts w:hint="eastAsia"/>
        </w:rPr>
        <w:t>：所需要</w:t>
      </w:r>
      <w:r w:rsidR="00A7336F">
        <w:t>添加的</w:t>
      </w:r>
      <w:r w:rsidR="00403940">
        <w:t>vlan-id</w:t>
      </w:r>
    </w:p>
    <w:p w:rsidR="00277627" w:rsidRDefault="0027762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返回值</w:t>
      </w:r>
    </w:p>
    <w:p w:rsidR="004D4940" w:rsidRDefault="004D4940" w:rsidP="004D4940">
      <w:pPr>
        <w:pStyle w:val="a5"/>
        <w:ind w:left="840" w:firstLineChars="0" w:firstLine="0"/>
        <w:rPr>
          <w:lang w:val="x-none"/>
        </w:rPr>
      </w:pPr>
      <w:r w:rsidRPr="00ED3A92">
        <w:rPr>
          <w:lang w:val="x-none"/>
        </w:rPr>
        <w:t>AP_E_NONE</w:t>
      </w:r>
      <w:r>
        <w:rPr>
          <w:rFonts w:hint="eastAsia"/>
          <w:lang w:val="x-none"/>
        </w:rPr>
        <w:tab/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成功</w:t>
      </w:r>
      <w:r>
        <w:rPr>
          <w:rFonts w:hint="eastAsia"/>
          <w:lang w:val="x-none"/>
        </w:rPr>
        <w:t>;</w:t>
      </w:r>
    </w:p>
    <w:p w:rsidR="004D4940" w:rsidRDefault="004D4940" w:rsidP="004D4940">
      <w:pPr>
        <w:pStyle w:val="a5"/>
        <w:ind w:left="840" w:firstLineChars="0" w:firstLine="0"/>
        <w:rPr>
          <w:lang w:val="x-none"/>
        </w:rPr>
      </w:pPr>
      <w:r w:rsidRPr="00B35154">
        <w:rPr>
          <w:lang w:val="x-none"/>
        </w:rPr>
        <w:t>AP_E_PARAM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参数</w:t>
      </w:r>
      <w:r w:rsidR="00350A46">
        <w:rPr>
          <w:rFonts w:hint="eastAsia"/>
          <w:lang w:val="x-none"/>
        </w:rPr>
        <w:t>为</w:t>
      </w:r>
      <w:r w:rsidRPr="004D4940">
        <w:rPr>
          <w:rFonts w:hint="eastAsia"/>
          <w:lang w:val="x-none"/>
        </w:rPr>
        <w:t>NULL</w:t>
      </w:r>
    </w:p>
    <w:p w:rsidR="00277627" w:rsidRPr="004D4940" w:rsidRDefault="004D4940" w:rsidP="004D4940">
      <w:pPr>
        <w:pStyle w:val="a5"/>
        <w:ind w:firstLineChars="0" w:firstLine="0"/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AP_E_DEFAULT_FAIL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失败</w:t>
      </w:r>
    </w:p>
    <w:p w:rsidR="00277627" w:rsidRDefault="0027762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功能描述</w:t>
      </w:r>
    </w:p>
    <w:p w:rsidR="00041A3C" w:rsidRPr="00041A3C" w:rsidRDefault="00041A3C" w:rsidP="00041A3C">
      <w:pPr>
        <w:pStyle w:val="a5"/>
        <w:ind w:left="418"/>
      </w:pPr>
      <w:r>
        <w:rPr>
          <w:rFonts w:hint="eastAsia"/>
        </w:rPr>
        <w:t>创建</w:t>
      </w:r>
      <w:r>
        <w:t>vlan</w:t>
      </w:r>
      <w:r w:rsidR="00887D35">
        <w:t xml:space="preserve"> </w:t>
      </w:r>
      <w:r w:rsidR="00BD6582">
        <w:t>端口</w:t>
      </w:r>
    </w:p>
    <w:p w:rsidR="003A796E" w:rsidRPr="003A796E" w:rsidRDefault="003A796E" w:rsidP="003A796E">
      <w:pPr>
        <w:pStyle w:val="4"/>
      </w:pPr>
      <w:r w:rsidRPr="003A796E">
        <w:t>删除</w:t>
      </w:r>
      <w:r w:rsidRPr="003A796E">
        <w:t>vlan</w:t>
      </w:r>
    </w:p>
    <w:p w:rsidR="00277627" w:rsidRDefault="0027762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函数原型</w:t>
      </w:r>
    </w:p>
    <w:p w:rsidR="00277627" w:rsidRDefault="004D4940" w:rsidP="004D4940">
      <w:pPr>
        <w:pStyle w:val="a5"/>
        <w:spacing w:beforeLines="50" w:before="120"/>
        <w:ind w:left="840" w:firstLineChars="0" w:firstLine="0"/>
      </w:pPr>
      <w:bookmarkStart w:id="48" w:name="OLE_LINK4"/>
      <w:bookmarkStart w:id="49" w:name="OLE_LINK5"/>
      <w:r w:rsidRPr="004D4940">
        <w:t>AP_ERROR_CODE_E</w:t>
      </w:r>
      <w:r>
        <w:t xml:space="preserve"> </w:t>
      </w:r>
      <w:r>
        <w:rPr>
          <w:rFonts w:hint="eastAsia"/>
        </w:rPr>
        <w:t>vlan</w:t>
      </w:r>
      <w:r w:rsidR="004C732F">
        <w:t>_del(</w:t>
      </w:r>
      <w:r w:rsidR="00EF6B2A">
        <w:t xml:space="preserve">int </w:t>
      </w:r>
      <w:r w:rsidR="004C732F">
        <w:t>vlan_id)</w:t>
      </w:r>
      <w:bookmarkEnd w:id="48"/>
      <w:bookmarkEnd w:id="49"/>
      <w:r w:rsidR="009870FC">
        <w:t xml:space="preserve">   //</w:t>
      </w:r>
      <w:r w:rsidR="00713083">
        <w:t xml:space="preserve"> </w:t>
      </w:r>
      <w:r w:rsidR="00713083">
        <w:t>删除</w:t>
      </w:r>
      <w:r w:rsidR="00713083">
        <w:t>vlan</w:t>
      </w:r>
      <w:r w:rsidR="00713083">
        <w:t>端口</w:t>
      </w:r>
    </w:p>
    <w:p w:rsidR="00277627" w:rsidRDefault="0027762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参数说明</w:t>
      </w:r>
    </w:p>
    <w:p w:rsidR="00277627" w:rsidRDefault="004C732F" w:rsidP="004C732F">
      <w:pPr>
        <w:pStyle w:val="a5"/>
        <w:spacing w:beforeLines="50" w:before="120"/>
        <w:ind w:left="840" w:firstLineChars="0" w:firstLine="0"/>
      </w:pPr>
      <w:r>
        <w:t>vlan_id</w:t>
      </w:r>
      <w:r>
        <w:rPr>
          <w:rFonts w:hint="eastAsia"/>
        </w:rPr>
        <w:t>：所需要删除</w:t>
      </w:r>
      <w:r>
        <w:t>的</w:t>
      </w:r>
      <w:r w:rsidR="005626B5">
        <w:t>vlan-id</w:t>
      </w:r>
    </w:p>
    <w:p w:rsidR="00277627" w:rsidRDefault="0027762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返回值</w:t>
      </w:r>
    </w:p>
    <w:p w:rsidR="004D4940" w:rsidRDefault="004D4940" w:rsidP="004D4940">
      <w:pPr>
        <w:pStyle w:val="a5"/>
        <w:ind w:left="840" w:firstLineChars="0" w:firstLine="0"/>
        <w:rPr>
          <w:lang w:val="x-none"/>
        </w:rPr>
      </w:pPr>
      <w:r w:rsidRPr="00ED3A92">
        <w:rPr>
          <w:lang w:val="x-none"/>
        </w:rPr>
        <w:t>AP_E_NONE</w:t>
      </w:r>
      <w:r>
        <w:rPr>
          <w:rFonts w:hint="eastAsia"/>
          <w:lang w:val="x-none"/>
        </w:rPr>
        <w:tab/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成功</w:t>
      </w:r>
      <w:r>
        <w:rPr>
          <w:rFonts w:hint="eastAsia"/>
          <w:lang w:val="x-none"/>
        </w:rPr>
        <w:t>;</w:t>
      </w:r>
    </w:p>
    <w:p w:rsidR="004D4940" w:rsidRDefault="004D4940" w:rsidP="004D4940">
      <w:pPr>
        <w:pStyle w:val="a5"/>
        <w:ind w:left="840" w:firstLineChars="0" w:firstLine="0"/>
        <w:rPr>
          <w:rFonts w:ascii="宋体" w:hAnsi="宋体"/>
        </w:rPr>
      </w:pPr>
      <w:bookmarkStart w:id="50" w:name="OLE_LINK40"/>
      <w:bookmarkStart w:id="51" w:name="OLE_LINK41"/>
      <w:r w:rsidRPr="00B35154">
        <w:rPr>
          <w:lang w:val="x-none"/>
        </w:rPr>
        <w:t>AP_E_PARAM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参数</w:t>
      </w:r>
      <w:r>
        <w:rPr>
          <w:rFonts w:ascii="宋体" w:hAnsi="宋体" w:hint="eastAsia"/>
        </w:rPr>
        <w:t>为</w:t>
      </w:r>
      <w:r w:rsidRPr="004D4940">
        <w:rPr>
          <w:rFonts w:hint="eastAsia"/>
          <w:lang w:val="x-none"/>
        </w:rPr>
        <w:t>NULL</w:t>
      </w:r>
    </w:p>
    <w:bookmarkEnd w:id="50"/>
    <w:bookmarkEnd w:id="51"/>
    <w:p w:rsidR="00277627" w:rsidRPr="004D4940" w:rsidRDefault="004D4940" w:rsidP="004D4940">
      <w:pPr>
        <w:pStyle w:val="a5"/>
        <w:ind w:left="840" w:firstLineChars="0" w:firstLine="0"/>
        <w:rPr>
          <w:lang w:val="x-none"/>
        </w:rPr>
      </w:pPr>
      <w:r>
        <w:rPr>
          <w:lang w:val="x-none"/>
        </w:rPr>
        <w:t>AP_E_DEFAULT_FAIL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失败</w:t>
      </w:r>
    </w:p>
    <w:p w:rsidR="00277627" w:rsidRDefault="0027762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功能描述</w:t>
      </w:r>
    </w:p>
    <w:p w:rsidR="003A796E" w:rsidRPr="003A796E" w:rsidRDefault="004D4940" w:rsidP="004D4940">
      <w:pPr>
        <w:pStyle w:val="a5"/>
        <w:ind w:left="418"/>
        <w:rPr>
          <w:b/>
        </w:rPr>
      </w:pPr>
      <w:r>
        <w:rPr>
          <w:rFonts w:hint="eastAsia"/>
        </w:rPr>
        <w:t>删除</w:t>
      </w:r>
      <w:r>
        <w:t>vlan</w:t>
      </w:r>
    </w:p>
    <w:p w:rsidR="003A796E" w:rsidRPr="003A796E" w:rsidRDefault="003A796E" w:rsidP="003A796E">
      <w:pPr>
        <w:pStyle w:val="4"/>
      </w:pPr>
      <w:r w:rsidRPr="003A796E">
        <w:lastRenderedPageBreak/>
        <w:t>查</w:t>
      </w:r>
      <w:r w:rsidRPr="003A796E">
        <w:rPr>
          <w:rFonts w:hint="eastAsia"/>
        </w:rPr>
        <w:t>看</w:t>
      </w:r>
      <w:r w:rsidRPr="003A796E">
        <w:t>vlan</w:t>
      </w:r>
    </w:p>
    <w:p w:rsidR="00277627" w:rsidRDefault="0027762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函数原型</w:t>
      </w:r>
    </w:p>
    <w:p w:rsidR="00277627" w:rsidRDefault="003A36B2" w:rsidP="00277627">
      <w:pPr>
        <w:pStyle w:val="a5"/>
        <w:spacing w:beforeLines="50" w:before="120"/>
        <w:ind w:left="840" w:firstLineChars="0" w:firstLine="0"/>
      </w:pPr>
      <w:r w:rsidRPr="004D4940">
        <w:t>AP_ERROR_CODE_E</w:t>
      </w:r>
      <w:r>
        <w:t xml:space="preserve"> </w:t>
      </w:r>
      <w:r>
        <w:rPr>
          <w:rFonts w:hint="eastAsia"/>
        </w:rPr>
        <w:t>vlan</w:t>
      </w:r>
      <w:r w:rsidR="00C623E8">
        <w:t>_get(</w:t>
      </w:r>
      <w:r w:rsidR="00BE69E6">
        <w:t>int vlan_id)</w:t>
      </w:r>
    </w:p>
    <w:p w:rsidR="00277627" w:rsidRDefault="0027762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参数说明</w:t>
      </w:r>
    </w:p>
    <w:p w:rsidR="00277627" w:rsidRDefault="0027762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返回值</w:t>
      </w:r>
    </w:p>
    <w:p w:rsidR="003A36B2" w:rsidRDefault="003A36B2" w:rsidP="003A36B2">
      <w:pPr>
        <w:pStyle w:val="a5"/>
        <w:ind w:left="840" w:firstLineChars="0" w:firstLine="0"/>
        <w:rPr>
          <w:lang w:val="x-none"/>
        </w:rPr>
      </w:pPr>
      <w:r w:rsidRPr="00ED3A92">
        <w:rPr>
          <w:lang w:val="x-none"/>
        </w:rPr>
        <w:t>AP_E_NONE</w:t>
      </w:r>
      <w:r>
        <w:rPr>
          <w:rFonts w:hint="eastAsia"/>
          <w:lang w:val="x-none"/>
        </w:rPr>
        <w:tab/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成功</w:t>
      </w:r>
      <w:r>
        <w:rPr>
          <w:rFonts w:hint="eastAsia"/>
          <w:lang w:val="x-none"/>
        </w:rPr>
        <w:t>;</w:t>
      </w:r>
    </w:p>
    <w:p w:rsidR="00D14E62" w:rsidRPr="00F37CF2" w:rsidRDefault="00F37CF2" w:rsidP="008A1F99">
      <w:pPr>
        <w:pStyle w:val="a5"/>
        <w:ind w:left="840" w:firstLineChars="0" w:firstLine="0"/>
        <w:rPr>
          <w:rFonts w:ascii="宋体" w:hAnsi="宋体"/>
        </w:rPr>
      </w:pPr>
      <w:r w:rsidRPr="00B35154">
        <w:rPr>
          <w:lang w:val="x-none"/>
        </w:rPr>
        <w:t>AP_E_PARAM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参数</w:t>
      </w:r>
      <w:r>
        <w:rPr>
          <w:rFonts w:ascii="宋体" w:hAnsi="宋体" w:hint="eastAsia"/>
        </w:rPr>
        <w:t>为</w:t>
      </w:r>
      <w:r w:rsidRPr="004D4940">
        <w:rPr>
          <w:rFonts w:hint="eastAsia"/>
          <w:lang w:val="x-none"/>
        </w:rPr>
        <w:t>NULL</w:t>
      </w:r>
    </w:p>
    <w:p w:rsidR="00277627" w:rsidRPr="003A36B2" w:rsidRDefault="003A36B2" w:rsidP="003A36B2">
      <w:pPr>
        <w:pStyle w:val="a5"/>
        <w:ind w:left="840" w:firstLineChars="0" w:firstLine="0"/>
        <w:rPr>
          <w:lang w:val="x-none"/>
        </w:rPr>
      </w:pPr>
      <w:r>
        <w:rPr>
          <w:lang w:val="x-none"/>
        </w:rPr>
        <w:t>AP_E_DEFAULT_FAIL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失败</w:t>
      </w:r>
      <w:r w:rsidR="00307196">
        <w:rPr>
          <w:rFonts w:hint="eastAsia"/>
          <w:lang w:val="x-none"/>
        </w:rPr>
        <w:t>。</w:t>
      </w:r>
    </w:p>
    <w:p w:rsidR="00277627" w:rsidRDefault="0027762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功能描述</w:t>
      </w:r>
    </w:p>
    <w:p w:rsidR="003A796E" w:rsidRPr="00F06BB0" w:rsidRDefault="00482576" w:rsidP="003A36B2">
      <w:pPr>
        <w:pStyle w:val="a5"/>
        <w:ind w:left="420"/>
      </w:pPr>
      <w:r>
        <w:t>查看</w:t>
      </w:r>
      <w:r w:rsidR="00FA742C">
        <w:t>当前创建的</w:t>
      </w:r>
      <w:r w:rsidR="00FA742C">
        <w:t>vlan</w:t>
      </w:r>
      <w:r w:rsidRPr="00F06BB0">
        <w:t xml:space="preserve"> </w:t>
      </w:r>
    </w:p>
    <w:p w:rsidR="0005702F" w:rsidRDefault="0005702F" w:rsidP="0005702F">
      <w:pPr>
        <w:pStyle w:val="a5"/>
      </w:pPr>
    </w:p>
    <w:p w:rsidR="0005702F" w:rsidRDefault="0005702F" w:rsidP="00B5378D">
      <w:pPr>
        <w:pStyle w:val="2"/>
        <w:numPr>
          <w:ilvl w:val="1"/>
          <w:numId w:val="9"/>
        </w:numPr>
      </w:pPr>
      <w:bookmarkStart w:id="52" w:name="_Toc440371322"/>
      <w:bookmarkStart w:id="53" w:name="_Toc441224916"/>
      <w:r>
        <w:t>VLAN-</w:t>
      </w:r>
      <w:r w:rsidR="00BE222D">
        <w:rPr>
          <w:rFonts w:hint="eastAsia"/>
        </w:rPr>
        <w:t>Port</w:t>
      </w:r>
      <w:r>
        <w:rPr>
          <w:rFonts w:hint="eastAsia"/>
        </w:rPr>
        <w:t>管理</w:t>
      </w:r>
      <w:bookmarkEnd w:id="52"/>
      <w:bookmarkEnd w:id="53"/>
    </w:p>
    <w:p w:rsidR="00F7358D" w:rsidRDefault="0005702F" w:rsidP="00B5378D">
      <w:pPr>
        <w:pStyle w:val="3"/>
        <w:numPr>
          <w:ilvl w:val="2"/>
          <w:numId w:val="9"/>
        </w:numPr>
      </w:pPr>
      <w:bookmarkStart w:id="54" w:name="_Toc440371323"/>
      <w:bookmarkStart w:id="55" w:name="_Toc441224917"/>
      <w:r>
        <w:rPr>
          <w:rFonts w:hint="eastAsia"/>
        </w:rPr>
        <w:t>功能说明</w:t>
      </w:r>
      <w:bookmarkEnd w:id="54"/>
      <w:bookmarkEnd w:id="55"/>
    </w:p>
    <w:p w:rsidR="00F7358D" w:rsidRDefault="00927A01" w:rsidP="00B5378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 xml:space="preserve">port </w:t>
      </w:r>
      <w:r w:rsidR="00F7358D">
        <w:t xml:space="preserve"> </w:t>
      </w:r>
      <w:r>
        <w:rPr>
          <w:rFonts w:hint="eastAsia"/>
        </w:rPr>
        <w:t>tag</w:t>
      </w:r>
      <w:r>
        <w:t>/untag</w:t>
      </w:r>
      <w:r w:rsidR="00F7358D">
        <w:rPr>
          <w:rFonts w:hint="eastAsia"/>
        </w:rPr>
        <w:t>增</w:t>
      </w:r>
      <w:r w:rsidR="00F7358D">
        <w:t>、删</w:t>
      </w:r>
      <w:r w:rsidR="00F7358D">
        <w:rPr>
          <w:rFonts w:hint="eastAsia"/>
        </w:rPr>
        <w:t>、</w:t>
      </w:r>
      <w:r w:rsidR="00A63078">
        <w:t>清除、</w:t>
      </w:r>
      <w:r w:rsidR="00F7358D">
        <w:rPr>
          <w:rFonts w:hint="eastAsia"/>
        </w:rPr>
        <w:t>改</w:t>
      </w:r>
      <w:r w:rsidR="00F7358D">
        <w:t>、查</w:t>
      </w:r>
      <w:r w:rsidR="00B30280">
        <w:rPr>
          <w:rFonts w:hint="eastAsia"/>
        </w:rPr>
        <w:t>（</w:t>
      </w:r>
      <w:r>
        <w:rPr>
          <w:rFonts w:hint="eastAsia"/>
        </w:rPr>
        <w:t>add</w:t>
      </w:r>
      <w:r>
        <w:t>/del/</w:t>
      </w:r>
      <w:r w:rsidR="00A63078" w:rsidRPr="00A63078">
        <w:t xml:space="preserve"> </w:t>
      </w:r>
      <w:r w:rsidR="00A63078">
        <w:t>clean/</w:t>
      </w:r>
      <w:r w:rsidR="00B30280">
        <w:rPr>
          <w:rFonts w:hint="eastAsia"/>
        </w:rPr>
        <w:t>set</w:t>
      </w:r>
      <w:r w:rsidR="00B30280">
        <w:t>/get</w:t>
      </w:r>
      <w:r w:rsidR="00B30280">
        <w:t>）</w:t>
      </w:r>
      <w:r w:rsidR="00B30280">
        <w:rPr>
          <w:rFonts w:hint="eastAsia"/>
        </w:rPr>
        <w:t>；</w:t>
      </w:r>
    </w:p>
    <w:p w:rsidR="00EC1392" w:rsidRDefault="00927A01" w:rsidP="00B5378D">
      <w:pPr>
        <w:pStyle w:val="a5"/>
        <w:numPr>
          <w:ilvl w:val="0"/>
          <w:numId w:val="17"/>
        </w:numPr>
        <w:ind w:firstLineChars="0"/>
      </w:pPr>
      <w:r>
        <w:t>port</w:t>
      </w:r>
      <w:r w:rsidR="00F7358D">
        <w:t xml:space="preserve">  </w:t>
      </w:r>
      <w:r w:rsidR="00B30280">
        <w:t>pvid</w:t>
      </w:r>
      <w:r w:rsidR="00F7358D">
        <w:rPr>
          <w:rFonts w:hint="eastAsia"/>
        </w:rPr>
        <w:t>改</w:t>
      </w:r>
      <w:r w:rsidR="00F7358D">
        <w:t>、查</w:t>
      </w:r>
      <w:r w:rsidR="00B30280">
        <w:t>（</w:t>
      </w:r>
      <w:r w:rsidR="00B30280">
        <w:rPr>
          <w:rFonts w:hint="eastAsia"/>
        </w:rPr>
        <w:t>set</w:t>
      </w:r>
      <w:r w:rsidR="00B30280">
        <w:t>/get</w:t>
      </w:r>
      <w:r w:rsidR="00B30280">
        <w:t>）</w:t>
      </w:r>
      <w:r w:rsidR="00EC1392">
        <w:t>。</w:t>
      </w:r>
    </w:p>
    <w:p w:rsidR="0005702F" w:rsidRDefault="0005702F" w:rsidP="0005702F">
      <w:pPr>
        <w:pStyle w:val="3"/>
      </w:pPr>
      <w:bookmarkStart w:id="56" w:name="_Toc440371324"/>
      <w:bookmarkStart w:id="57" w:name="_Toc441224918"/>
      <w:r>
        <w:t>数据结构</w:t>
      </w:r>
      <w:bookmarkEnd w:id="56"/>
      <w:bookmarkEnd w:id="57"/>
    </w:p>
    <w:p w:rsidR="00A71523" w:rsidRPr="00A71523" w:rsidRDefault="00A71523" w:rsidP="00A71523">
      <w:pPr>
        <w:pStyle w:val="a5"/>
      </w:pPr>
    </w:p>
    <w:p w:rsidR="0005702F" w:rsidRDefault="0005702F" w:rsidP="0005702F">
      <w:pPr>
        <w:pStyle w:val="3"/>
      </w:pPr>
      <w:bookmarkStart w:id="58" w:name="_Toc440371325"/>
      <w:bookmarkStart w:id="59" w:name="_Toc441224919"/>
      <w:r>
        <w:rPr>
          <w:rFonts w:hint="eastAsia"/>
        </w:rPr>
        <w:t>流程说明</w:t>
      </w:r>
      <w:bookmarkEnd w:id="58"/>
      <w:bookmarkEnd w:id="59"/>
    </w:p>
    <w:p w:rsidR="00D918E9" w:rsidRDefault="00D918E9" w:rsidP="00D918E9">
      <w:pPr>
        <w:pStyle w:val="a5"/>
        <w:ind w:firstLine="422"/>
        <w:rPr>
          <w:b/>
        </w:rPr>
      </w:pPr>
    </w:p>
    <w:p w:rsidR="009477F5" w:rsidRDefault="009477F5" w:rsidP="00D918E9">
      <w:pPr>
        <w:pStyle w:val="a5"/>
        <w:ind w:firstLine="422"/>
        <w:rPr>
          <w:b/>
        </w:rPr>
      </w:pPr>
    </w:p>
    <w:p w:rsidR="00D918E9" w:rsidRPr="00D918E9" w:rsidRDefault="00D918E9" w:rsidP="00D918E9">
      <w:pPr>
        <w:pStyle w:val="a5"/>
      </w:pPr>
    </w:p>
    <w:p w:rsidR="009E5F58" w:rsidRDefault="00DA516D" w:rsidP="009E5F58">
      <w:pPr>
        <w:pStyle w:val="4"/>
      </w:pPr>
      <w:r>
        <w:t>设置</w:t>
      </w:r>
      <w:r>
        <w:t>pvid</w:t>
      </w:r>
    </w:p>
    <w:p w:rsidR="000F3214" w:rsidRDefault="009E5F58" w:rsidP="000F3214">
      <w:pPr>
        <w:pStyle w:val="a5"/>
        <w:ind w:firstLine="422"/>
        <w:rPr>
          <w:b/>
        </w:rPr>
      </w:pPr>
      <w:bookmarkStart w:id="60" w:name="OLE_LINK12"/>
      <w:bookmarkStart w:id="61" w:name="OLE_LINK13"/>
      <w:r w:rsidRPr="003A796E">
        <w:rPr>
          <w:rFonts w:hint="eastAsia"/>
          <w:b/>
        </w:rPr>
        <w:t>流程描述</w:t>
      </w:r>
    </w:p>
    <w:p w:rsidR="00DA516D" w:rsidRDefault="00DA516D" w:rsidP="000F3214">
      <w:pPr>
        <w:pStyle w:val="a5"/>
        <w:rPr>
          <w:b/>
        </w:rPr>
      </w:pPr>
      <w:r w:rsidRPr="002C1314">
        <w:rPr>
          <w:rFonts w:hint="eastAsia"/>
        </w:rPr>
        <w:t>对</w:t>
      </w:r>
      <w:r>
        <w:rPr>
          <w:rFonts w:hint="eastAsia"/>
        </w:rPr>
        <w:t>cmd</w:t>
      </w:r>
      <w:r>
        <w:t>解析</w:t>
      </w:r>
      <w:r>
        <w:rPr>
          <w:rFonts w:hint="eastAsia"/>
        </w:rPr>
        <w:t>后</w:t>
      </w:r>
      <w:r>
        <w:t>，</w:t>
      </w:r>
      <w:r w:rsidR="000427C3">
        <w:t>查看</w:t>
      </w:r>
      <w:r w:rsidR="000427C3">
        <w:t>vlan</w:t>
      </w:r>
      <w:r w:rsidR="000427C3">
        <w:t>端口是否存在，若不存在直接返回，若存在，</w:t>
      </w:r>
      <w:r>
        <w:rPr>
          <w:rFonts w:hint="eastAsia"/>
        </w:rPr>
        <w:t>查看</w:t>
      </w:r>
      <w:r>
        <w:t xml:space="preserve">port </w:t>
      </w:r>
      <w:r>
        <w:rPr>
          <w:rFonts w:hint="eastAsia"/>
        </w:rPr>
        <w:t>是否</w:t>
      </w:r>
      <w:r>
        <w:t>存在，若不存在直接返回</w:t>
      </w:r>
      <w:r>
        <w:rPr>
          <w:rFonts w:hint="eastAsia"/>
        </w:rPr>
        <w:t>；</w:t>
      </w:r>
      <w:r>
        <w:t>若存在</w:t>
      </w:r>
      <w:r>
        <w:rPr>
          <w:rFonts w:hint="eastAsia"/>
        </w:rPr>
        <w:t>，设置</w:t>
      </w:r>
      <w:r>
        <w:t>pvid</w:t>
      </w:r>
      <w:r>
        <w:t>，返回数据和执行</w:t>
      </w:r>
      <w:r>
        <w:rPr>
          <w:rFonts w:hint="eastAsia"/>
        </w:rPr>
        <w:t>状态</w:t>
      </w:r>
      <w:r>
        <w:t>。</w:t>
      </w:r>
    </w:p>
    <w:bookmarkEnd w:id="60"/>
    <w:bookmarkEnd w:id="61"/>
    <w:p w:rsidR="000F3214" w:rsidRPr="008B646D" w:rsidRDefault="000F3214" w:rsidP="00EB0250">
      <w:pPr>
        <w:pStyle w:val="a5"/>
        <w:ind w:firstLineChars="0" w:firstLine="0"/>
        <w:rPr>
          <w:b/>
        </w:rPr>
      </w:pPr>
    </w:p>
    <w:p w:rsidR="009E5F58" w:rsidRDefault="009E5F58" w:rsidP="009E5F58">
      <w:pPr>
        <w:pStyle w:val="a5"/>
        <w:ind w:firstLine="422"/>
        <w:rPr>
          <w:b/>
        </w:rPr>
      </w:pPr>
      <w:r w:rsidRPr="003A796E">
        <w:rPr>
          <w:b/>
        </w:rPr>
        <w:t>流程图</w:t>
      </w:r>
    </w:p>
    <w:p w:rsidR="00E75733" w:rsidRDefault="003328FA" w:rsidP="009E5F58">
      <w:pPr>
        <w:pStyle w:val="a5"/>
        <w:rPr>
          <w:b/>
        </w:rPr>
      </w:pPr>
      <w:r>
        <w:object w:dxaOrig="5540" w:dyaOrig="6688">
          <v:shape id="_x0000_i1030" type="#_x0000_t75" style="width:228.75pt;height:276pt" o:ole="">
            <v:imagedata r:id="rId18" o:title=""/>
          </v:shape>
          <o:OLEObject Type="Embed" ProgID="Visio.Drawing.11" ShapeID="_x0000_i1030" DrawAspect="Content" ObjectID="_1514967043" r:id="rId19"/>
        </w:object>
      </w:r>
    </w:p>
    <w:p w:rsidR="007B3E91" w:rsidRDefault="007B3E91" w:rsidP="00EB0250">
      <w:pPr>
        <w:pStyle w:val="a5"/>
        <w:ind w:firstLineChars="0" w:firstLine="0"/>
        <w:rPr>
          <w:b/>
        </w:rPr>
      </w:pPr>
    </w:p>
    <w:p w:rsidR="00D814F0" w:rsidRDefault="00D814F0" w:rsidP="00D814F0">
      <w:pPr>
        <w:pStyle w:val="4"/>
      </w:pPr>
      <w:r>
        <w:rPr>
          <w:rFonts w:hint="eastAsia"/>
        </w:rPr>
        <w:t>查询</w:t>
      </w:r>
      <w:r>
        <w:t>Pvid</w:t>
      </w:r>
    </w:p>
    <w:p w:rsidR="003328FA" w:rsidRDefault="003328FA" w:rsidP="003328FA">
      <w:pPr>
        <w:pStyle w:val="a5"/>
      </w:pPr>
    </w:p>
    <w:p w:rsidR="003328FA" w:rsidRPr="003328FA" w:rsidRDefault="003328FA" w:rsidP="003328FA">
      <w:pPr>
        <w:pStyle w:val="a5"/>
      </w:pPr>
    </w:p>
    <w:p w:rsidR="00D814F0" w:rsidRDefault="00D814F0" w:rsidP="00D814F0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D814F0" w:rsidRPr="000427C3" w:rsidRDefault="00D814F0" w:rsidP="000427C3">
      <w:pPr>
        <w:pStyle w:val="a5"/>
        <w:ind w:left="420" w:firstLineChars="0" w:firstLine="0"/>
        <w:rPr>
          <w:b/>
        </w:rPr>
      </w:pPr>
      <w:r w:rsidRPr="002C1314">
        <w:rPr>
          <w:rFonts w:hint="eastAsia"/>
        </w:rPr>
        <w:t>对</w:t>
      </w:r>
      <w:r>
        <w:rPr>
          <w:rFonts w:hint="eastAsia"/>
        </w:rPr>
        <w:t>cmd</w:t>
      </w:r>
      <w:r>
        <w:t>解析</w:t>
      </w:r>
      <w:r>
        <w:rPr>
          <w:rFonts w:hint="eastAsia"/>
        </w:rPr>
        <w:t>后</w:t>
      </w:r>
      <w:r>
        <w:t>，</w:t>
      </w:r>
      <w:r w:rsidR="000427C3">
        <w:t>查看</w:t>
      </w:r>
      <w:r w:rsidR="000427C3">
        <w:t>vlan</w:t>
      </w:r>
      <w:r w:rsidR="000427C3">
        <w:t>端口是否存在，若不存在直接返回，若存在，</w:t>
      </w:r>
      <w:r>
        <w:rPr>
          <w:rFonts w:hint="eastAsia"/>
        </w:rPr>
        <w:t>查看</w:t>
      </w:r>
      <w:r>
        <w:t xml:space="preserve">port </w:t>
      </w:r>
      <w:r>
        <w:rPr>
          <w:rFonts w:hint="eastAsia"/>
        </w:rPr>
        <w:t>是否</w:t>
      </w:r>
      <w:r>
        <w:t>存在，若不存在直接返回</w:t>
      </w:r>
      <w:r>
        <w:rPr>
          <w:rFonts w:hint="eastAsia"/>
        </w:rPr>
        <w:t>；</w:t>
      </w:r>
      <w:r>
        <w:t>若存在</w:t>
      </w:r>
      <w:r w:rsidR="00EB0250">
        <w:rPr>
          <w:rFonts w:hint="eastAsia"/>
        </w:rPr>
        <w:t>，</w:t>
      </w:r>
      <w:r w:rsidR="00EB0250">
        <w:t>查看</w:t>
      </w:r>
      <w:r w:rsidR="00EB0250">
        <w:t>pvid</w:t>
      </w:r>
      <w:r w:rsidR="00EB0250">
        <w:t>，返回数据和执行</w:t>
      </w:r>
      <w:r w:rsidR="00EB0250">
        <w:rPr>
          <w:rFonts w:hint="eastAsia"/>
        </w:rPr>
        <w:t>状态</w:t>
      </w:r>
      <w:r w:rsidR="00EB0250">
        <w:t>。</w:t>
      </w:r>
    </w:p>
    <w:p w:rsidR="00D814F0" w:rsidRDefault="00D814F0" w:rsidP="00D814F0">
      <w:pPr>
        <w:pStyle w:val="a5"/>
        <w:ind w:firstLine="422"/>
        <w:rPr>
          <w:b/>
        </w:rPr>
      </w:pPr>
      <w:r w:rsidRPr="003A796E">
        <w:rPr>
          <w:b/>
        </w:rPr>
        <w:t>流程图</w:t>
      </w:r>
    </w:p>
    <w:p w:rsidR="009E5F58" w:rsidRDefault="000427C3" w:rsidP="009E5F58">
      <w:pPr>
        <w:pStyle w:val="a5"/>
      </w:pPr>
      <w:r>
        <w:object w:dxaOrig="5540" w:dyaOrig="6689">
          <v:shape id="_x0000_i1031" type="#_x0000_t75" style="width:216.75pt;height:261.75pt" o:ole="">
            <v:imagedata r:id="rId20" o:title=""/>
          </v:shape>
          <o:OLEObject Type="Embed" ProgID="Visio.Drawing.11" ShapeID="_x0000_i1031" DrawAspect="Content" ObjectID="_1514967044" r:id="rId21"/>
        </w:object>
      </w:r>
      <w:r w:rsidR="00580DAA">
        <w:t xml:space="preserve"> </w:t>
      </w:r>
    </w:p>
    <w:p w:rsidR="009D1406" w:rsidRPr="003328FA" w:rsidRDefault="009D1406" w:rsidP="009D1406">
      <w:pPr>
        <w:pStyle w:val="4"/>
      </w:pPr>
      <w:bookmarkStart w:id="62" w:name="OLE_LINK28"/>
      <w:bookmarkStart w:id="63" w:name="OLE_LINK29"/>
      <w:r>
        <w:t>添加</w:t>
      </w:r>
      <w:r>
        <w:t>tag</w:t>
      </w:r>
    </w:p>
    <w:p w:rsidR="009D1406" w:rsidRDefault="009D1406" w:rsidP="009D1406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9D1406" w:rsidRDefault="009D1406" w:rsidP="009D1406">
      <w:pPr>
        <w:pStyle w:val="a5"/>
        <w:ind w:left="420" w:firstLineChars="0" w:firstLine="0"/>
      </w:pPr>
      <w:r w:rsidRPr="002C1314">
        <w:rPr>
          <w:rFonts w:hint="eastAsia"/>
        </w:rPr>
        <w:lastRenderedPageBreak/>
        <w:t>对</w:t>
      </w:r>
      <w:r>
        <w:rPr>
          <w:rFonts w:hint="eastAsia"/>
        </w:rPr>
        <w:t>cmd</w:t>
      </w:r>
      <w:r>
        <w:t>解析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查看</w:t>
      </w:r>
      <w:r w:rsidR="00DC5BB3">
        <w:t>vlan</w:t>
      </w:r>
      <w:r w:rsidR="00DC5BB3">
        <w:t>是否存在，若不存在，直接返回失败；若存在，</w:t>
      </w:r>
      <w:r w:rsidR="000E49E3">
        <w:t>再配置交换芯片，添加</w:t>
      </w:r>
      <w:r w:rsidR="000E49E3">
        <w:t>tag</w:t>
      </w:r>
      <w:r w:rsidR="000E49E3">
        <w:t>，返回数据和执行状态。</w:t>
      </w:r>
    </w:p>
    <w:p w:rsidR="009D1406" w:rsidRDefault="009D1406" w:rsidP="009D1406">
      <w:pPr>
        <w:pStyle w:val="a5"/>
        <w:ind w:firstLine="422"/>
        <w:rPr>
          <w:b/>
        </w:rPr>
      </w:pPr>
      <w:r w:rsidRPr="003A796E">
        <w:rPr>
          <w:b/>
        </w:rPr>
        <w:t>流程图</w:t>
      </w:r>
    </w:p>
    <w:bookmarkEnd w:id="62"/>
    <w:bookmarkEnd w:id="63"/>
    <w:p w:rsidR="009D1406" w:rsidRDefault="00227FCD" w:rsidP="009E5F58">
      <w:pPr>
        <w:pStyle w:val="a5"/>
        <w:rPr>
          <w:b/>
        </w:rPr>
      </w:pPr>
      <w:r>
        <w:object w:dxaOrig="2846" w:dyaOrig="6688">
          <v:shape id="_x0000_i1032" type="#_x0000_t75" style="width:138pt;height:324.75pt" o:ole="">
            <v:imagedata r:id="rId22" o:title=""/>
          </v:shape>
          <o:OLEObject Type="Embed" ProgID="Visio.Drawing.11" ShapeID="_x0000_i1032" DrawAspect="Content" ObjectID="_1514967045" r:id="rId23"/>
        </w:object>
      </w:r>
    </w:p>
    <w:p w:rsidR="007048B7" w:rsidRDefault="007048B7" w:rsidP="009E5F58">
      <w:pPr>
        <w:pStyle w:val="a5"/>
      </w:pPr>
    </w:p>
    <w:p w:rsidR="009E5F58" w:rsidRDefault="009E5F58" w:rsidP="00227FCD">
      <w:pPr>
        <w:pStyle w:val="a5"/>
        <w:ind w:firstLineChars="0" w:firstLine="0"/>
      </w:pPr>
    </w:p>
    <w:p w:rsidR="00003115" w:rsidRPr="003328FA" w:rsidRDefault="00003115" w:rsidP="00003115">
      <w:pPr>
        <w:pStyle w:val="4"/>
      </w:pPr>
      <w:r>
        <w:t>删除</w:t>
      </w:r>
      <w:r>
        <w:t>tag</w:t>
      </w:r>
    </w:p>
    <w:p w:rsidR="00003115" w:rsidRDefault="00003115" w:rsidP="00003115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EE08FA" w:rsidRDefault="00003115" w:rsidP="00EE08FA">
      <w:pPr>
        <w:pStyle w:val="a5"/>
        <w:ind w:left="420" w:firstLineChars="0" w:firstLine="0"/>
      </w:pPr>
      <w:r w:rsidRPr="002C1314">
        <w:rPr>
          <w:rFonts w:hint="eastAsia"/>
        </w:rPr>
        <w:t>对</w:t>
      </w:r>
      <w:r>
        <w:rPr>
          <w:rFonts w:hint="eastAsia"/>
        </w:rPr>
        <w:t>cmd</w:t>
      </w:r>
      <w:r>
        <w:t>解析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查看</w:t>
      </w:r>
      <w:r>
        <w:t>vlan</w:t>
      </w:r>
      <w:r>
        <w:t>端口是否存在</w:t>
      </w:r>
      <w:r w:rsidR="000805FB">
        <w:t>，若不存在，直接返回失败；若存在</w:t>
      </w:r>
      <w:r w:rsidR="00EE08FA">
        <w:t>，</w:t>
      </w:r>
      <w:r w:rsidR="000805FB">
        <w:t>将其子端口从</w:t>
      </w:r>
      <w:r w:rsidR="000805FB">
        <w:t>vlan</w:t>
      </w:r>
      <w:r w:rsidR="000805FB">
        <w:t>端口下移除，</w:t>
      </w:r>
      <w:r w:rsidR="00EE08FA">
        <w:t>配置交换芯片，删除</w:t>
      </w:r>
      <w:r w:rsidR="00EE08FA">
        <w:t>tag</w:t>
      </w:r>
      <w:r w:rsidR="00EE08FA">
        <w:t>，返回数据和执行状态。</w:t>
      </w:r>
    </w:p>
    <w:p w:rsidR="00003115" w:rsidRPr="00EE08FA" w:rsidRDefault="00003115" w:rsidP="00003115">
      <w:pPr>
        <w:pStyle w:val="a5"/>
        <w:ind w:left="420" w:firstLineChars="0" w:firstLine="0"/>
      </w:pPr>
    </w:p>
    <w:p w:rsidR="00003115" w:rsidRDefault="00003115" w:rsidP="00003115">
      <w:pPr>
        <w:pStyle w:val="a5"/>
        <w:ind w:firstLine="422"/>
        <w:rPr>
          <w:b/>
        </w:rPr>
      </w:pPr>
      <w:r w:rsidRPr="003A796E">
        <w:rPr>
          <w:b/>
        </w:rPr>
        <w:t>流程图</w:t>
      </w:r>
    </w:p>
    <w:p w:rsidR="00447A9A" w:rsidRDefault="00447A9A" w:rsidP="009E5F58">
      <w:pPr>
        <w:pStyle w:val="a5"/>
      </w:pPr>
    </w:p>
    <w:p w:rsidR="00003115" w:rsidRDefault="004228E5" w:rsidP="009E5F58">
      <w:pPr>
        <w:pStyle w:val="a5"/>
      </w:pPr>
      <w:r>
        <w:object w:dxaOrig="2846" w:dyaOrig="8644">
          <v:shape id="_x0000_i1033" type="#_x0000_t75" style="width:123pt;height:372.75pt" o:ole="">
            <v:imagedata r:id="rId24" o:title=""/>
          </v:shape>
          <o:OLEObject Type="Embed" ProgID="Visio.Drawing.11" ShapeID="_x0000_i1033" DrawAspect="Content" ObjectID="_1514967046" r:id="rId25"/>
        </w:object>
      </w:r>
    </w:p>
    <w:p w:rsidR="00365428" w:rsidRPr="003328FA" w:rsidRDefault="00365428" w:rsidP="00365428">
      <w:pPr>
        <w:pStyle w:val="4"/>
      </w:pPr>
      <w:r>
        <w:t>清除</w:t>
      </w:r>
      <w:r>
        <w:t>tag</w:t>
      </w:r>
    </w:p>
    <w:p w:rsidR="00365428" w:rsidRDefault="00365428" w:rsidP="00365428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497C82" w:rsidRDefault="00497C82" w:rsidP="00497C82">
      <w:pPr>
        <w:pStyle w:val="a5"/>
        <w:ind w:left="420" w:firstLineChars="0" w:firstLine="0"/>
      </w:pPr>
      <w:r w:rsidRPr="002C1314">
        <w:rPr>
          <w:rFonts w:hint="eastAsia"/>
        </w:rPr>
        <w:t>对</w:t>
      </w:r>
      <w:r>
        <w:rPr>
          <w:rFonts w:hint="eastAsia"/>
        </w:rPr>
        <w:t>cmd</w:t>
      </w:r>
      <w:r>
        <w:t>解析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查看</w:t>
      </w:r>
      <w:r>
        <w:t>vlan</w:t>
      </w:r>
      <w:r>
        <w:t>是否存在，若不存在，直接返回失败；若存在，再配置交换芯片，清除</w:t>
      </w:r>
      <w:r>
        <w:t>tag</w:t>
      </w:r>
      <w:r>
        <w:t>，返回数据和执行状态。</w:t>
      </w:r>
    </w:p>
    <w:p w:rsidR="00365428" w:rsidRDefault="00365428" w:rsidP="00365428">
      <w:pPr>
        <w:pStyle w:val="a5"/>
        <w:ind w:firstLine="422"/>
        <w:rPr>
          <w:b/>
        </w:rPr>
      </w:pPr>
      <w:r w:rsidRPr="003A796E">
        <w:rPr>
          <w:b/>
        </w:rPr>
        <w:t>流程图</w:t>
      </w:r>
    </w:p>
    <w:p w:rsidR="00365428" w:rsidRDefault="00497C82" w:rsidP="009E5F58">
      <w:pPr>
        <w:pStyle w:val="a5"/>
      </w:pPr>
      <w:r>
        <w:object w:dxaOrig="2846" w:dyaOrig="6688">
          <v:shape id="_x0000_i1034" type="#_x0000_t75" style="width:138pt;height:324.75pt" o:ole="">
            <v:imagedata r:id="rId26" o:title=""/>
          </v:shape>
          <o:OLEObject Type="Embed" ProgID="Visio.Drawing.11" ShapeID="_x0000_i1034" DrawAspect="Content" ObjectID="_1514967047" r:id="rId27"/>
        </w:object>
      </w:r>
    </w:p>
    <w:p w:rsidR="00447A9A" w:rsidRPr="003328FA" w:rsidRDefault="00447A9A" w:rsidP="00447A9A">
      <w:pPr>
        <w:pStyle w:val="4"/>
      </w:pPr>
      <w:r>
        <w:t>修改</w:t>
      </w:r>
      <w:r>
        <w:t>tag</w:t>
      </w:r>
    </w:p>
    <w:p w:rsidR="00447A9A" w:rsidRDefault="00447A9A" w:rsidP="00447A9A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2E599B" w:rsidRDefault="00447A9A" w:rsidP="002E599B">
      <w:pPr>
        <w:pStyle w:val="a5"/>
        <w:ind w:left="420" w:firstLineChars="0" w:firstLine="0"/>
      </w:pPr>
      <w:r w:rsidRPr="002C1314">
        <w:rPr>
          <w:rFonts w:hint="eastAsia"/>
        </w:rPr>
        <w:t>对</w:t>
      </w:r>
      <w:r>
        <w:rPr>
          <w:rFonts w:hint="eastAsia"/>
        </w:rPr>
        <w:t>cmd</w:t>
      </w:r>
      <w:r>
        <w:t>解析</w:t>
      </w:r>
      <w:r>
        <w:rPr>
          <w:rFonts w:hint="eastAsia"/>
        </w:rPr>
        <w:t>后</w:t>
      </w:r>
      <w:r w:rsidR="002E599B">
        <w:t>，调用</w:t>
      </w:r>
      <w:r w:rsidR="002E599B">
        <w:t>vlan_tag</w:t>
      </w:r>
      <w:r w:rsidR="002E599B">
        <w:rPr>
          <w:rFonts w:hint="eastAsia"/>
        </w:rPr>
        <w:t>_</w:t>
      </w:r>
      <w:r w:rsidR="002E599B">
        <w:t>clean</w:t>
      </w:r>
      <w:r w:rsidR="002E599B">
        <w:t>接口清除</w:t>
      </w:r>
      <w:r w:rsidR="002E599B">
        <w:t>tag</w:t>
      </w:r>
      <w:r w:rsidR="002E599B">
        <w:t>，调用</w:t>
      </w:r>
      <w:r w:rsidR="002E599B">
        <w:t>vlan_tag_add</w:t>
      </w:r>
      <w:r w:rsidR="002E599B">
        <w:t>接口添加</w:t>
      </w:r>
      <w:r w:rsidR="002E599B">
        <w:t>tag</w:t>
      </w:r>
      <w:r w:rsidR="002E599B">
        <w:t>，返回数据和执行状态。</w:t>
      </w:r>
    </w:p>
    <w:p w:rsidR="00447A9A" w:rsidRDefault="00447A9A" w:rsidP="00447A9A">
      <w:pPr>
        <w:pStyle w:val="a5"/>
        <w:ind w:firstLine="422"/>
        <w:rPr>
          <w:b/>
        </w:rPr>
      </w:pPr>
      <w:r w:rsidRPr="003A796E">
        <w:rPr>
          <w:b/>
        </w:rPr>
        <w:t>流程图</w:t>
      </w:r>
    </w:p>
    <w:p w:rsidR="00713CA6" w:rsidRDefault="002E599B" w:rsidP="00447A9A">
      <w:pPr>
        <w:pStyle w:val="a5"/>
        <w:rPr>
          <w:b/>
        </w:rPr>
      </w:pPr>
      <w:r>
        <w:object w:dxaOrig="1927" w:dyaOrig="6689">
          <v:shape id="_x0000_i1035" type="#_x0000_t75" style="width:90pt;height:312.75pt" o:ole="">
            <v:imagedata r:id="rId28" o:title=""/>
          </v:shape>
          <o:OLEObject Type="Embed" ProgID="Visio.Drawing.11" ShapeID="_x0000_i1035" DrawAspect="Content" ObjectID="_1514967048" r:id="rId29"/>
        </w:object>
      </w:r>
    </w:p>
    <w:p w:rsidR="00447A9A" w:rsidRDefault="00447A9A" w:rsidP="009E5F58">
      <w:pPr>
        <w:pStyle w:val="a5"/>
      </w:pPr>
    </w:p>
    <w:p w:rsidR="00D51FE6" w:rsidRPr="003328FA" w:rsidRDefault="00D51FE6" w:rsidP="00D51FE6">
      <w:pPr>
        <w:pStyle w:val="4"/>
      </w:pPr>
      <w:r>
        <w:t>查看</w:t>
      </w:r>
      <w:r>
        <w:t>tag</w:t>
      </w:r>
    </w:p>
    <w:p w:rsidR="00D51FE6" w:rsidRDefault="00D51FE6" w:rsidP="00D51FE6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D51FE6" w:rsidRDefault="00D51FE6" w:rsidP="00D51FE6">
      <w:pPr>
        <w:pStyle w:val="a5"/>
        <w:ind w:left="420" w:firstLineChars="0" w:firstLine="0"/>
      </w:pPr>
      <w:r w:rsidRPr="002C1314">
        <w:rPr>
          <w:rFonts w:hint="eastAsia"/>
        </w:rPr>
        <w:t>对</w:t>
      </w:r>
      <w:r>
        <w:rPr>
          <w:rFonts w:hint="eastAsia"/>
        </w:rPr>
        <w:t>cmd</w:t>
      </w:r>
      <w:r>
        <w:t>解析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查看</w:t>
      </w:r>
      <w:r>
        <w:t>vlan</w:t>
      </w:r>
      <w:r w:rsidR="0032540B">
        <w:t>端口是否存在，若不存在，直接返回失败；若存在，</w:t>
      </w:r>
      <w:r>
        <w:t>则查看</w:t>
      </w:r>
      <w:r>
        <w:t>tag</w:t>
      </w:r>
      <w:r>
        <w:t>，返回数据和执行状态。</w:t>
      </w:r>
    </w:p>
    <w:p w:rsidR="00D51FE6" w:rsidRDefault="00D51FE6" w:rsidP="00D51FE6">
      <w:pPr>
        <w:pStyle w:val="a5"/>
        <w:ind w:firstLine="422"/>
        <w:rPr>
          <w:b/>
        </w:rPr>
      </w:pPr>
      <w:r w:rsidRPr="003A796E">
        <w:rPr>
          <w:b/>
        </w:rPr>
        <w:t>流程图</w:t>
      </w:r>
    </w:p>
    <w:p w:rsidR="00D51FE6" w:rsidRDefault="0032540B" w:rsidP="00D51FE6">
      <w:pPr>
        <w:pStyle w:val="a5"/>
      </w:pPr>
      <w:r>
        <w:object w:dxaOrig="2847" w:dyaOrig="6689">
          <v:shape id="_x0000_i1036" type="#_x0000_t75" style="width:109.5pt;height:257.25pt" o:ole="">
            <v:imagedata r:id="rId30" o:title=""/>
          </v:shape>
          <o:OLEObject Type="Embed" ProgID="Visio.Drawing.11" ShapeID="_x0000_i1036" DrawAspect="Content" ObjectID="_1514967049" r:id="rId31"/>
        </w:object>
      </w:r>
    </w:p>
    <w:p w:rsidR="004E41F1" w:rsidRPr="003328FA" w:rsidRDefault="004E41F1" w:rsidP="004E41F1">
      <w:pPr>
        <w:pStyle w:val="4"/>
      </w:pPr>
      <w:r>
        <w:lastRenderedPageBreak/>
        <w:t>添加</w:t>
      </w:r>
      <w:r>
        <w:t>untag</w:t>
      </w:r>
    </w:p>
    <w:p w:rsidR="004E41F1" w:rsidRDefault="004E41F1" w:rsidP="004E41F1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4E41F1" w:rsidRDefault="004E41F1" w:rsidP="004E41F1">
      <w:pPr>
        <w:pStyle w:val="a5"/>
        <w:ind w:left="420" w:firstLineChars="0" w:firstLine="0"/>
      </w:pPr>
      <w:r w:rsidRPr="002C1314">
        <w:rPr>
          <w:rFonts w:hint="eastAsia"/>
        </w:rPr>
        <w:t>对</w:t>
      </w:r>
      <w:r>
        <w:rPr>
          <w:rFonts w:hint="eastAsia"/>
        </w:rPr>
        <w:t>cmd</w:t>
      </w:r>
      <w:r>
        <w:t>解析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查看</w:t>
      </w:r>
      <w:r>
        <w:t>vlan</w:t>
      </w:r>
      <w:r w:rsidR="006E2B38">
        <w:t>是否存在，若不存在，直接返回失败；若存在，配置交换芯片，向寄存器写值，添加</w:t>
      </w:r>
      <w:r w:rsidR="006E2B38">
        <w:t>untag</w:t>
      </w:r>
      <w:r w:rsidR="006E2B38">
        <w:t>，返回数据和执行状态。</w:t>
      </w:r>
    </w:p>
    <w:p w:rsidR="004E41F1" w:rsidRDefault="004E41F1" w:rsidP="004E41F1">
      <w:pPr>
        <w:pStyle w:val="a5"/>
        <w:ind w:firstLine="422"/>
        <w:rPr>
          <w:b/>
        </w:rPr>
      </w:pPr>
      <w:r w:rsidRPr="003A796E">
        <w:rPr>
          <w:b/>
        </w:rPr>
        <w:t>流程图</w:t>
      </w:r>
    </w:p>
    <w:p w:rsidR="004E41F1" w:rsidRDefault="004E41F1" w:rsidP="00D51FE6">
      <w:pPr>
        <w:pStyle w:val="a5"/>
        <w:ind w:firstLine="422"/>
        <w:rPr>
          <w:b/>
        </w:rPr>
      </w:pPr>
    </w:p>
    <w:p w:rsidR="00D51FE6" w:rsidRDefault="006E2B38" w:rsidP="009E5F58">
      <w:pPr>
        <w:pStyle w:val="a5"/>
      </w:pPr>
      <w:r>
        <w:object w:dxaOrig="2846" w:dyaOrig="6688">
          <v:shape id="_x0000_i1037" type="#_x0000_t75" style="width:138pt;height:324.75pt" o:ole="">
            <v:imagedata r:id="rId32" o:title=""/>
          </v:shape>
          <o:OLEObject Type="Embed" ProgID="Visio.Drawing.11" ShapeID="_x0000_i1037" DrawAspect="Content" ObjectID="_1514967050" r:id="rId33"/>
        </w:object>
      </w:r>
    </w:p>
    <w:p w:rsidR="004E41F1" w:rsidRPr="003328FA" w:rsidRDefault="004E41F1" w:rsidP="004E41F1">
      <w:pPr>
        <w:pStyle w:val="4"/>
      </w:pPr>
      <w:r>
        <w:t>删除</w:t>
      </w:r>
      <w:r>
        <w:t>untag</w:t>
      </w:r>
    </w:p>
    <w:p w:rsidR="004E41F1" w:rsidRDefault="004E41F1" w:rsidP="004E41F1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200465" w:rsidRDefault="00200465" w:rsidP="00200465">
      <w:pPr>
        <w:pStyle w:val="a5"/>
        <w:ind w:left="420" w:firstLineChars="0" w:firstLine="0"/>
      </w:pPr>
      <w:r w:rsidRPr="002C1314">
        <w:rPr>
          <w:rFonts w:hint="eastAsia"/>
        </w:rPr>
        <w:t>对</w:t>
      </w:r>
      <w:r>
        <w:rPr>
          <w:rFonts w:hint="eastAsia"/>
        </w:rPr>
        <w:t>cmd</w:t>
      </w:r>
      <w:r>
        <w:t>解析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查看</w:t>
      </w:r>
      <w:r>
        <w:t>vlan</w:t>
      </w:r>
      <w:r>
        <w:t>端口是否存在，若不存在，直接返回失败；若存在，将其子端口从</w:t>
      </w:r>
      <w:r>
        <w:t>vlan</w:t>
      </w:r>
      <w:r>
        <w:t>端口下移除，配置交换芯片，删除</w:t>
      </w:r>
      <w:r>
        <w:rPr>
          <w:rFonts w:hint="eastAsia"/>
        </w:rPr>
        <w:t>u</w:t>
      </w:r>
      <w:r>
        <w:t>ntag</w:t>
      </w:r>
      <w:r>
        <w:t>，返回数据和执行状态。</w:t>
      </w:r>
    </w:p>
    <w:p w:rsidR="004E41F1" w:rsidRDefault="004E41F1" w:rsidP="004E41F1">
      <w:pPr>
        <w:pStyle w:val="a5"/>
        <w:ind w:firstLine="422"/>
      </w:pPr>
      <w:r w:rsidRPr="003A796E">
        <w:rPr>
          <w:b/>
        </w:rPr>
        <w:t>流程图</w:t>
      </w:r>
    </w:p>
    <w:p w:rsidR="00C85334" w:rsidRDefault="00200465" w:rsidP="009E5F58">
      <w:pPr>
        <w:pStyle w:val="a5"/>
      </w:pPr>
      <w:r>
        <w:object w:dxaOrig="2846" w:dyaOrig="8644">
          <v:shape id="_x0000_i1038" type="#_x0000_t75" style="width:123pt;height:372.75pt" o:ole="">
            <v:imagedata r:id="rId34" o:title=""/>
          </v:shape>
          <o:OLEObject Type="Embed" ProgID="Visio.Drawing.11" ShapeID="_x0000_i1038" DrawAspect="Content" ObjectID="_1514967051" r:id="rId35"/>
        </w:object>
      </w:r>
    </w:p>
    <w:p w:rsidR="00402C62" w:rsidRPr="003328FA" w:rsidRDefault="00402C62" w:rsidP="00402C62">
      <w:pPr>
        <w:pStyle w:val="4"/>
      </w:pPr>
      <w:r>
        <w:t>清除</w:t>
      </w:r>
      <w:r>
        <w:t>untag</w:t>
      </w:r>
    </w:p>
    <w:p w:rsidR="00402C62" w:rsidRDefault="00402C62" w:rsidP="00402C62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510277" w:rsidRDefault="00510277" w:rsidP="00510277">
      <w:pPr>
        <w:pStyle w:val="a5"/>
        <w:ind w:left="420" w:firstLineChars="0" w:firstLine="0"/>
      </w:pPr>
      <w:r w:rsidRPr="002C1314">
        <w:rPr>
          <w:rFonts w:hint="eastAsia"/>
        </w:rPr>
        <w:t>对</w:t>
      </w:r>
      <w:r>
        <w:rPr>
          <w:rFonts w:hint="eastAsia"/>
        </w:rPr>
        <w:t>cmd</w:t>
      </w:r>
      <w:r>
        <w:t>解析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查看</w:t>
      </w:r>
      <w:r>
        <w:t>vlan</w:t>
      </w:r>
      <w:r>
        <w:t>是否存在，若不存在，直接返回失败；若存在，再配置交换芯片，清除</w:t>
      </w:r>
      <w:r>
        <w:rPr>
          <w:rFonts w:hint="eastAsia"/>
        </w:rPr>
        <w:t>u</w:t>
      </w:r>
      <w:r>
        <w:t>ntag</w:t>
      </w:r>
      <w:r>
        <w:t>，返回数据和执行状态。</w:t>
      </w:r>
    </w:p>
    <w:p w:rsidR="00402C62" w:rsidRDefault="00402C62" w:rsidP="00402C62">
      <w:pPr>
        <w:pStyle w:val="a5"/>
        <w:ind w:firstLine="422"/>
        <w:rPr>
          <w:b/>
        </w:rPr>
      </w:pPr>
      <w:r w:rsidRPr="003A796E">
        <w:rPr>
          <w:b/>
        </w:rPr>
        <w:t>流程图</w:t>
      </w:r>
    </w:p>
    <w:p w:rsidR="00402C62" w:rsidRDefault="00D679A2" w:rsidP="009E5F58">
      <w:pPr>
        <w:pStyle w:val="a5"/>
      </w:pPr>
      <w:r>
        <w:object w:dxaOrig="2846" w:dyaOrig="6688">
          <v:shape id="_x0000_i1039" type="#_x0000_t75" style="width:138pt;height:324.75pt" o:ole="">
            <v:imagedata r:id="rId36" o:title=""/>
          </v:shape>
          <o:OLEObject Type="Embed" ProgID="Visio.Drawing.11" ShapeID="_x0000_i1039" DrawAspect="Content" ObjectID="_1514967052" r:id="rId37"/>
        </w:object>
      </w:r>
    </w:p>
    <w:p w:rsidR="00402C62" w:rsidRPr="003328FA" w:rsidRDefault="00402C62" w:rsidP="00402C62">
      <w:pPr>
        <w:pStyle w:val="4"/>
      </w:pPr>
      <w:bookmarkStart w:id="64" w:name="OLE_LINK30"/>
      <w:r>
        <w:t>修改</w:t>
      </w:r>
      <w:r>
        <w:t>untag</w:t>
      </w:r>
    </w:p>
    <w:p w:rsidR="00402C62" w:rsidRDefault="00402C62" w:rsidP="00402C62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FD7322" w:rsidRDefault="00FD7322" w:rsidP="00FD7322">
      <w:pPr>
        <w:pStyle w:val="a5"/>
        <w:ind w:left="420" w:firstLineChars="0" w:firstLine="0"/>
      </w:pPr>
      <w:r w:rsidRPr="002C1314">
        <w:rPr>
          <w:rFonts w:hint="eastAsia"/>
        </w:rPr>
        <w:t>对</w:t>
      </w:r>
      <w:r>
        <w:rPr>
          <w:rFonts w:hint="eastAsia"/>
        </w:rPr>
        <w:t>cmd</w:t>
      </w:r>
      <w:r>
        <w:t>解析</w:t>
      </w:r>
      <w:r>
        <w:rPr>
          <w:rFonts w:hint="eastAsia"/>
        </w:rPr>
        <w:t>后</w:t>
      </w:r>
      <w:r>
        <w:t>，调用</w:t>
      </w:r>
      <w:r>
        <w:t>vlan_</w:t>
      </w:r>
      <w:r w:rsidRPr="00FD7322">
        <w:rPr>
          <w:rFonts w:hint="eastAsia"/>
        </w:rPr>
        <w:t xml:space="preserve"> </w:t>
      </w:r>
      <w:r>
        <w:rPr>
          <w:rFonts w:hint="eastAsia"/>
        </w:rPr>
        <w:t>u</w:t>
      </w:r>
      <w:r>
        <w:t>ntag</w:t>
      </w:r>
      <w:r>
        <w:rPr>
          <w:rFonts w:hint="eastAsia"/>
        </w:rPr>
        <w:t xml:space="preserve"> _</w:t>
      </w:r>
      <w:r>
        <w:t>clean</w:t>
      </w:r>
      <w:r>
        <w:t>接口清除</w:t>
      </w:r>
      <w:r>
        <w:rPr>
          <w:rFonts w:hint="eastAsia"/>
        </w:rPr>
        <w:t>u</w:t>
      </w:r>
      <w:r>
        <w:t>ntag</w:t>
      </w:r>
      <w:r>
        <w:t>，调用</w:t>
      </w:r>
      <w:r>
        <w:t>vlan_</w:t>
      </w:r>
      <w:r w:rsidRPr="00FD7322">
        <w:rPr>
          <w:rFonts w:hint="eastAsia"/>
        </w:rPr>
        <w:t xml:space="preserve"> </w:t>
      </w:r>
      <w:r>
        <w:rPr>
          <w:rFonts w:hint="eastAsia"/>
        </w:rPr>
        <w:t>u</w:t>
      </w:r>
      <w:r>
        <w:t>ntag _add</w:t>
      </w:r>
      <w:r>
        <w:t>接口添加</w:t>
      </w:r>
      <w:r>
        <w:rPr>
          <w:rFonts w:hint="eastAsia"/>
        </w:rPr>
        <w:t>u</w:t>
      </w:r>
      <w:r>
        <w:t>ntag</w:t>
      </w:r>
      <w:r>
        <w:t>，返回数据和执行状态。</w:t>
      </w:r>
    </w:p>
    <w:p w:rsidR="00402C62" w:rsidRDefault="00402C62" w:rsidP="00402C62">
      <w:pPr>
        <w:pStyle w:val="a5"/>
        <w:ind w:firstLine="422"/>
        <w:rPr>
          <w:b/>
        </w:rPr>
      </w:pPr>
      <w:r w:rsidRPr="003A796E">
        <w:rPr>
          <w:b/>
        </w:rPr>
        <w:t>流程图</w:t>
      </w:r>
    </w:p>
    <w:bookmarkEnd w:id="64"/>
    <w:p w:rsidR="005A3035" w:rsidRDefault="00DF6A9C" w:rsidP="009E5F58">
      <w:pPr>
        <w:pStyle w:val="a5"/>
      </w:pPr>
      <w:r>
        <w:object w:dxaOrig="1926" w:dyaOrig="6688">
          <v:shape id="_x0000_i1040" type="#_x0000_t75" style="width:90pt;height:312.75pt" o:ole="">
            <v:imagedata r:id="rId38" o:title=""/>
          </v:shape>
          <o:OLEObject Type="Embed" ProgID="Visio.Drawing.11" ShapeID="_x0000_i1040" DrawAspect="Content" ObjectID="_1514967053" r:id="rId39"/>
        </w:object>
      </w:r>
    </w:p>
    <w:p w:rsidR="005A3035" w:rsidRPr="003328FA" w:rsidRDefault="005A3035" w:rsidP="005A3035">
      <w:pPr>
        <w:pStyle w:val="4"/>
      </w:pPr>
      <w:r>
        <w:t>查看</w:t>
      </w:r>
      <w:r>
        <w:t>untag</w:t>
      </w:r>
    </w:p>
    <w:p w:rsidR="005A3035" w:rsidRDefault="005A3035" w:rsidP="005A3035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F165B7" w:rsidRDefault="00F165B7" w:rsidP="00F165B7">
      <w:pPr>
        <w:pStyle w:val="a5"/>
        <w:ind w:left="420" w:firstLineChars="0" w:firstLine="0"/>
      </w:pPr>
      <w:r w:rsidRPr="002C1314">
        <w:rPr>
          <w:rFonts w:hint="eastAsia"/>
        </w:rPr>
        <w:t>对</w:t>
      </w:r>
      <w:r>
        <w:rPr>
          <w:rFonts w:hint="eastAsia"/>
        </w:rPr>
        <w:t>cmd</w:t>
      </w:r>
      <w:r>
        <w:t>解析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查看</w:t>
      </w:r>
      <w:r>
        <w:t>vlan</w:t>
      </w:r>
      <w:r>
        <w:t>端口是否存在，若不存在，直接返回失败；若存在，则查看</w:t>
      </w:r>
      <w:r>
        <w:rPr>
          <w:rFonts w:hint="eastAsia"/>
        </w:rPr>
        <w:t>u</w:t>
      </w:r>
      <w:r>
        <w:t>ntag</w:t>
      </w:r>
      <w:r>
        <w:t>，返回数据和执行状态。</w:t>
      </w:r>
    </w:p>
    <w:p w:rsidR="005A3035" w:rsidRDefault="005A3035" w:rsidP="005A3035">
      <w:pPr>
        <w:pStyle w:val="a5"/>
        <w:ind w:firstLine="422"/>
        <w:rPr>
          <w:b/>
        </w:rPr>
      </w:pPr>
      <w:r w:rsidRPr="003A796E">
        <w:rPr>
          <w:b/>
        </w:rPr>
        <w:t>流程图</w:t>
      </w:r>
    </w:p>
    <w:p w:rsidR="005A3035" w:rsidRPr="009E5F58" w:rsidRDefault="00F165B7" w:rsidP="009E5F58">
      <w:pPr>
        <w:pStyle w:val="a5"/>
      </w:pPr>
      <w:r>
        <w:object w:dxaOrig="2846" w:dyaOrig="6688">
          <v:shape id="_x0000_i1041" type="#_x0000_t75" style="width:134.25pt;height:315pt" o:ole="">
            <v:imagedata r:id="rId40" o:title=""/>
          </v:shape>
          <o:OLEObject Type="Embed" ProgID="Visio.Drawing.11" ShapeID="_x0000_i1041" DrawAspect="Content" ObjectID="_1514967054" r:id="rId41"/>
        </w:object>
      </w:r>
    </w:p>
    <w:p w:rsidR="002140E6" w:rsidRDefault="0005702F" w:rsidP="00DA516D">
      <w:pPr>
        <w:pStyle w:val="3"/>
      </w:pPr>
      <w:bookmarkStart w:id="65" w:name="_Toc440371326"/>
      <w:bookmarkStart w:id="66" w:name="_Toc441224920"/>
      <w:r>
        <w:t>对外接口</w:t>
      </w:r>
      <w:bookmarkEnd w:id="65"/>
      <w:bookmarkEnd w:id="66"/>
    </w:p>
    <w:p w:rsidR="00AB0EF9" w:rsidRDefault="00EB0250" w:rsidP="00AB0EF9">
      <w:pPr>
        <w:pStyle w:val="4"/>
      </w:pPr>
      <w:r>
        <w:rPr>
          <w:rFonts w:hint="eastAsia"/>
        </w:rPr>
        <w:t>设置</w:t>
      </w:r>
      <w:r w:rsidR="00AB0EF9">
        <w:t>Pvid</w:t>
      </w:r>
      <w:r>
        <w:t xml:space="preserve"> </w:t>
      </w:r>
    </w:p>
    <w:p w:rsidR="00AB0EF9" w:rsidRDefault="00AB0EF9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函数原型</w:t>
      </w:r>
    </w:p>
    <w:p w:rsidR="0021127C" w:rsidRPr="004D4940" w:rsidRDefault="0021127C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 w:rsidRPr="004D4940">
        <w:t>AP_ERROR_CODE_E</w:t>
      </w:r>
      <w:r w:rsidRPr="002C437E">
        <w:rPr>
          <w:rFonts w:hint="eastAsia"/>
        </w:rPr>
        <w:t xml:space="preserve"> </w:t>
      </w:r>
      <w:r w:rsidR="009325F5">
        <w:t>port</w:t>
      </w:r>
      <w:r w:rsidR="004D1F8E">
        <w:t>_</w:t>
      </w:r>
      <w:r w:rsidR="00F70417">
        <w:t>pvid_set</w:t>
      </w:r>
      <w:r>
        <w:t>(</w:t>
      </w:r>
      <w:r w:rsidR="00F70417">
        <w:t xml:space="preserve">int </w:t>
      </w:r>
      <w:r>
        <w:t>port_no</w:t>
      </w:r>
      <w:r>
        <w:rPr>
          <w:rFonts w:hint="eastAsia"/>
        </w:rPr>
        <w:t>，</w:t>
      </w:r>
      <w:r w:rsidR="00F70417">
        <w:t>int pvid</w:t>
      </w:r>
      <w:r>
        <w:t>)</w:t>
      </w:r>
    </w:p>
    <w:p w:rsidR="00AB0EF9" w:rsidRDefault="00AB0EF9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参数说明</w:t>
      </w:r>
    </w:p>
    <w:p w:rsidR="0021127C" w:rsidRDefault="0021127C" w:rsidP="0021127C">
      <w:pPr>
        <w:pStyle w:val="a5"/>
        <w:spacing w:beforeLines="50" w:before="120"/>
        <w:ind w:left="840" w:firstLineChars="0" w:firstLine="0"/>
      </w:pPr>
      <w:r>
        <w:t>pvid</w:t>
      </w:r>
      <w:r>
        <w:rPr>
          <w:rFonts w:hint="eastAsia"/>
        </w:rPr>
        <w:t>：</w:t>
      </w:r>
      <w:r w:rsidR="00F70417">
        <w:rPr>
          <w:rFonts w:hint="eastAsia"/>
        </w:rPr>
        <w:t>需要</w:t>
      </w:r>
      <w:r w:rsidR="00F70417">
        <w:t>设置</w:t>
      </w:r>
      <w:r>
        <w:rPr>
          <w:rFonts w:hint="eastAsia"/>
        </w:rPr>
        <w:t>的</w:t>
      </w:r>
      <w:r>
        <w:t>pvid</w:t>
      </w:r>
    </w:p>
    <w:p w:rsidR="0021127C" w:rsidRDefault="0021127C" w:rsidP="0021127C">
      <w:pPr>
        <w:pStyle w:val="a5"/>
        <w:spacing w:beforeLines="50" w:before="120"/>
        <w:ind w:left="840" w:firstLineChars="0" w:firstLine="0"/>
      </w:pPr>
      <w:r>
        <w:t>port_no</w:t>
      </w:r>
      <w:r>
        <w:rPr>
          <w:rFonts w:hint="eastAsia"/>
        </w:rPr>
        <w:t>：</w:t>
      </w:r>
      <w:r w:rsidR="00F70417">
        <w:rPr>
          <w:rFonts w:hint="eastAsia"/>
        </w:rPr>
        <w:t>需要设置</w:t>
      </w:r>
      <w:r w:rsidR="00F70417">
        <w:t>pvid</w:t>
      </w:r>
      <w:r w:rsidR="00F70417">
        <w:t>的</w:t>
      </w:r>
      <w:r w:rsidR="00F70417">
        <w:rPr>
          <w:rFonts w:hint="eastAsia"/>
        </w:rPr>
        <w:t>端口</w:t>
      </w:r>
    </w:p>
    <w:p w:rsidR="00AB0EF9" w:rsidRDefault="00AB0EF9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返回值</w:t>
      </w:r>
    </w:p>
    <w:p w:rsidR="00AB0EF9" w:rsidRDefault="00AB0EF9" w:rsidP="00AB0EF9">
      <w:pPr>
        <w:pStyle w:val="a5"/>
        <w:ind w:left="840" w:firstLineChars="0" w:firstLine="0"/>
        <w:rPr>
          <w:lang w:val="x-none"/>
        </w:rPr>
      </w:pPr>
      <w:r w:rsidRPr="00ED3A92">
        <w:rPr>
          <w:lang w:val="x-none"/>
        </w:rPr>
        <w:t>AP_E_NONE</w:t>
      </w:r>
      <w:r>
        <w:rPr>
          <w:rFonts w:hint="eastAsia"/>
          <w:lang w:val="x-none"/>
        </w:rPr>
        <w:tab/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成功</w:t>
      </w:r>
      <w:r>
        <w:rPr>
          <w:rFonts w:hint="eastAsia"/>
          <w:lang w:val="x-none"/>
        </w:rPr>
        <w:t>;</w:t>
      </w:r>
    </w:p>
    <w:p w:rsidR="00AB0EF9" w:rsidRDefault="00AB0EF9" w:rsidP="00AB0EF9">
      <w:pPr>
        <w:pStyle w:val="a5"/>
        <w:ind w:left="840" w:firstLineChars="0" w:firstLine="0"/>
        <w:rPr>
          <w:rFonts w:ascii="宋体" w:hAnsi="宋体"/>
        </w:rPr>
      </w:pPr>
      <w:r w:rsidRPr="00B35154">
        <w:rPr>
          <w:lang w:val="x-none"/>
        </w:rPr>
        <w:t>AP_E_PARAM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参数</w:t>
      </w:r>
      <w:r>
        <w:rPr>
          <w:rFonts w:ascii="宋体" w:hAnsi="宋体" w:hint="eastAsia"/>
        </w:rPr>
        <w:t>为</w:t>
      </w:r>
      <w:r w:rsidRPr="004D4940">
        <w:rPr>
          <w:rFonts w:hint="eastAsia"/>
          <w:lang w:val="x-none"/>
        </w:rPr>
        <w:t>NULL</w:t>
      </w:r>
    </w:p>
    <w:p w:rsidR="00AB0EF9" w:rsidRPr="004D4940" w:rsidRDefault="00AB0EF9" w:rsidP="00AB0EF9">
      <w:pPr>
        <w:pStyle w:val="a5"/>
        <w:ind w:firstLineChars="0" w:firstLine="0"/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AP_E_DEFAULT_FAIL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配置失败</w:t>
      </w:r>
    </w:p>
    <w:p w:rsidR="00AB0EF9" w:rsidRDefault="00AB0EF9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功能描述</w:t>
      </w:r>
    </w:p>
    <w:p w:rsidR="00AB0EF9" w:rsidRPr="00041A3C" w:rsidRDefault="0087779E" w:rsidP="00AB0EF9">
      <w:pPr>
        <w:pStyle w:val="a5"/>
        <w:ind w:left="418"/>
      </w:pPr>
      <w:r>
        <w:rPr>
          <w:rFonts w:hint="eastAsia"/>
        </w:rPr>
        <w:t>给</w:t>
      </w:r>
      <w:r>
        <w:t>指定</w:t>
      </w:r>
      <w:r w:rsidR="0021127C">
        <w:t>端</w:t>
      </w:r>
      <w:r w:rsidR="0021127C">
        <w:rPr>
          <w:rFonts w:hint="eastAsia"/>
        </w:rPr>
        <w:t>口</w:t>
      </w:r>
      <w:r>
        <w:rPr>
          <w:rFonts w:hint="eastAsia"/>
        </w:rPr>
        <w:t>设置</w:t>
      </w:r>
      <w:r w:rsidR="0021127C">
        <w:t>pvid</w:t>
      </w:r>
    </w:p>
    <w:p w:rsidR="0087779E" w:rsidRDefault="004D1F8E" w:rsidP="0087779E">
      <w:pPr>
        <w:pStyle w:val="4"/>
      </w:pPr>
      <w:r>
        <w:rPr>
          <w:rFonts w:hint="eastAsia"/>
        </w:rPr>
        <w:t>查看</w:t>
      </w:r>
      <w:r w:rsidR="0087779E">
        <w:t xml:space="preserve">Pvid </w:t>
      </w:r>
    </w:p>
    <w:p w:rsidR="0087779E" w:rsidRDefault="0087779E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函数原型</w:t>
      </w:r>
    </w:p>
    <w:p w:rsidR="0087779E" w:rsidRPr="004D4940" w:rsidRDefault="0087779E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 w:rsidRPr="004D4940">
        <w:t>AP_ERROR_CODE_E</w:t>
      </w:r>
      <w:r w:rsidRPr="002C437E">
        <w:rPr>
          <w:rFonts w:hint="eastAsia"/>
        </w:rPr>
        <w:t xml:space="preserve"> </w:t>
      </w:r>
      <w:r w:rsidR="009325F5">
        <w:t>port</w:t>
      </w:r>
      <w:r w:rsidR="004D1F8E">
        <w:t>_</w:t>
      </w:r>
      <w:r>
        <w:t>pvid_get(int port_no)</w:t>
      </w:r>
    </w:p>
    <w:p w:rsidR="0087779E" w:rsidRDefault="0087779E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参数说明</w:t>
      </w:r>
    </w:p>
    <w:p w:rsidR="0087779E" w:rsidRDefault="0087779E" w:rsidP="0087779E">
      <w:pPr>
        <w:pStyle w:val="a5"/>
        <w:spacing w:beforeLines="50" w:before="120"/>
        <w:ind w:left="840" w:firstLineChars="0" w:firstLine="0"/>
      </w:pPr>
      <w:r>
        <w:t>port_no</w:t>
      </w:r>
      <w:r>
        <w:rPr>
          <w:rFonts w:hint="eastAsia"/>
        </w:rPr>
        <w:t>：需要查询</w:t>
      </w:r>
      <w:r>
        <w:t>pvid</w:t>
      </w:r>
      <w:r>
        <w:t>的</w:t>
      </w:r>
      <w:r>
        <w:rPr>
          <w:rFonts w:hint="eastAsia"/>
        </w:rPr>
        <w:t>端口</w:t>
      </w:r>
    </w:p>
    <w:p w:rsidR="0087779E" w:rsidRDefault="0087779E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返回值</w:t>
      </w:r>
    </w:p>
    <w:p w:rsidR="0087779E" w:rsidRDefault="0087779E" w:rsidP="0087779E">
      <w:pPr>
        <w:pStyle w:val="a5"/>
        <w:ind w:left="840" w:firstLineChars="0" w:firstLine="0"/>
        <w:rPr>
          <w:lang w:val="x-none"/>
        </w:rPr>
      </w:pPr>
      <w:r w:rsidRPr="00ED3A92">
        <w:rPr>
          <w:lang w:val="x-none"/>
        </w:rPr>
        <w:t>AP_E_NONE</w:t>
      </w:r>
      <w:r>
        <w:rPr>
          <w:rFonts w:hint="eastAsia"/>
          <w:lang w:val="x-none"/>
        </w:rPr>
        <w:tab/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成功</w:t>
      </w:r>
      <w:r>
        <w:rPr>
          <w:rFonts w:hint="eastAsia"/>
          <w:lang w:val="x-none"/>
        </w:rPr>
        <w:t>;</w:t>
      </w:r>
    </w:p>
    <w:p w:rsidR="0087779E" w:rsidRDefault="0087779E" w:rsidP="0087779E">
      <w:pPr>
        <w:pStyle w:val="a5"/>
        <w:ind w:left="840" w:firstLineChars="0" w:firstLine="0"/>
        <w:rPr>
          <w:rFonts w:ascii="宋体" w:hAnsi="宋体"/>
        </w:rPr>
      </w:pPr>
      <w:r w:rsidRPr="00B35154">
        <w:rPr>
          <w:lang w:val="x-none"/>
        </w:rPr>
        <w:t>AP_E_PARAM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参数</w:t>
      </w:r>
      <w:r>
        <w:rPr>
          <w:rFonts w:ascii="宋体" w:hAnsi="宋体" w:hint="eastAsia"/>
        </w:rPr>
        <w:t>为</w:t>
      </w:r>
      <w:r w:rsidRPr="004D4940">
        <w:rPr>
          <w:rFonts w:hint="eastAsia"/>
          <w:lang w:val="x-none"/>
        </w:rPr>
        <w:t>NULL</w:t>
      </w:r>
    </w:p>
    <w:p w:rsidR="0087779E" w:rsidRPr="004D4940" w:rsidRDefault="0087779E" w:rsidP="0087779E">
      <w:pPr>
        <w:pStyle w:val="a5"/>
        <w:ind w:firstLineChars="0" w:firstLine="0"/>
        <w:rPr>
          <w:lang w:val="x-none"/>
        </w:rPr>
      </w:pPr>
      <w:r>
        <w:rPr>
          <w:rFonts w:hint="eastAsia"/>
          <w:lang w:val="x-none"/>
        </w:rPr>
        <w:lastRenderedPageBreak/>
        <w:tab/>
      </w:r>
      <w:r>
        <w:rPr>
          <w:rFonts w:hint="eastAsia"/>
          <w:lang w:val="x-none"/>
        </w:rPr>
        <w:tab/>
      </w:r>
      <w:r>
        <w:rPr>
          <w:lang w:val="x-none"/>
        </w:rPr>
        <w:t>AP_E_DEFAULT_FAIL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配置失败</w:t>
      </w:r>
    </w:p>
    <w:p w:rsidR="0087779E" w:rsidRDefault="0087779E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功能描述</w:t>
      </w:r>
    </w:p>
    <w:p w:rsidR="0087779E" w:rsidRPr="00041A3C" w:rsidRDefault="00EB0250" w:rsidP="0087779E">
      <w:pPr>
        <w:pStyle w:val="a5"/>
        <w:ind w:left="418"/>
      </w:pPr>
      <w:r>
        <w:t>查看</w:t>
      </w:r>
      <w:r w:rsidR="0087779E">
        <w:t>指定端</w:t>
      </w:r>
      <w:r>
        <w:rPr>
          <w:rFonts w:hint="eastAsia"/>
        </w:rPr>
        <w:t>口</w:t>
      </w:r>
      <w:r>
        <w:t>的</w:t>
      </w:r>
      <w:r>
        <w:t>pvid</w:t>
      </w:r>
    </w:p>
    <w:p w:rsidR="00DC5BB3" w:rsidRDefault="00DC5BB3" w:rsidP="00DC5BB3">
      <w:pPr>
        <w:pStyle w:val="4"/>
      </w:pPr>
      <w:r>
        <w:t>添加</w:t>
      </w:r>
      <w:r>
        <w:t>tag</w:t>
      </w:r>
    </w:p>
    <w:p w:rsidR="00DC5BB3" w:rsidRDefault="00DC5BB3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函数原型</w:t>
      </w:r>
    </w:p>
    <w:p w:rsidR="00DC5BB3" w:rsidRPr="004D4940" w:rsidRDefault="00DC5BB3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 w:rsidRPr="004D4940">
        <w:t>AP_ERROR_CODE_E</w:t>
      </w:r>
      <w:r w:rsidRPr="002C437E">
        <w:rPr>
          <w:rFonts w:hint="eastAsia"/>
        </w:rPr>
        <w:t xml:space="preserve"> </w:t>
      </w:r>
      <w:r>
        <w:rPr>
          <w:rFonts w:hint="eastAsia"/>
        </w:rPr>
        <w:t>vlan</w:t>
      </w:r>
      <w:r w:rsidR="007A4987">
        <w:t>_tag_add(int port_no</w:t>
      </w:r>
      <w:r w:rsidR="007A4987">
        <w:t>，</w:t>
      </w:r>
      <w:r w:rsidR="007A4987">
        <w:rPr>
          <w:rFonts w:hint="eastAsia"/>
        </w:rPr>
        <w:t>i</w:t>
      </w:r>
      <w:r w:rsidR="007A4987">
        <w:t>nt vlan_id)</w:t>
      </w:r>
    </w:p>
    <w:p w:rsidR="00DC5BB3" w:rsidRDefault="00DC5BB3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参数说明</w:t>
      </w:r>
    </w:p>
    <w:p w:rsidR="00DC5BB3" w:rsidRDefault="00DC5BB3" w:rsidP="00DC5BB3">
      <w:pPr>
        <w:pStyle w:val="a5"/>
        <w:spacing w:beforeLines="50" w:before="120"/>
        <w:ind w:left="840" w:firstLineChars="0" w:firstLine="0"/>
      </w:pPr>
      <w:r>
        <w:t>port_no</w:t>
      </w:r>
      <w:r>
        <w:rPr>
          <w:rFonts w:hint="eastAsia"/>
        </w:rPr>
        <w:t>：需要</w:t>
      </w:r>
      <w:r w:rsidR="00632436">
        <w:t>添加</w:t>
      </w:r>
      <w:r w:rsidR="00632436">
        <w:t>tag</w:t>
      </w:r>
      <w:r>
        <w:t>的</w:t>
      </w:r>
      <w:r>
        <w:rPr>
          <w:rFonts w:hint="eastAsia"/>
        </w:rPr>
        <w:t>端口</w:t>
      </w:r>
    </w:p>
    <w:p w:rsidR="00DC5BB3" w:rsidRDefault="00DC5BB3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返回值</w:t>
      </w:r>
    </w:p>
    <w:p w:rsidR="00DC5BB3" w:rsidRDefault="00DC5BB3" w:rsidP="00DC5BB3">
      <w:pPr>
        <w:pStyle w:val="a5"/>
        <w:ind w:left="840" w:firstLineChars="0" w:firstLine="0"/>
        <w:rPr>
          <w:lang w:val="x-none"/>
        </w:rPr>
      </w:pPr>
      <w:r w:rsidRPr="00ED3A92">
        <w:rPr>
          <w:lang w:val="x-none"/>
        </w:rPr>
        <w:t>AP_E_NONE</w:t>
      </w:r>
      <w:r>
        <w:rPr>
          <w:rFonts w:hint="eastAsia"/>
          <w:lang w:val="x-none"/>
        </w:rPr>
        <w:tab/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成功</w:t>
      </w:r>
      <w:r>
        <w:rPr>
          <w:rFonts w:hint="eastAsia"/>
          <w:lang w:val="x-none"/>
        </w:rPr>
        <w:t>;</w:t>
      </w:r>
    </w:p>
    <w:p w:rsidR="00DC5BB3" w:rsidRDefault="00DC5BB3" w:rsidP="00DC5BB3">
      <w:pPr>
        <w:pStyle w:val="a5"/>
        <w:ind w:left="840" w:firstLineChars="0" w:firstLine="0"/>
        <w:rPr>
          <w:rFonts w:ascii="宋体" w:hAnsi="宋体"/>
        </w:rPr>
      </w:pPr>
      <w:r w:rsidRPr="00B35154">
        <w:rPr>
          <w:lang w:val="x-none"/>
        </w:rPr>
        <w:t>AP_E_PARAM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参数</w:t>
      </w:r>
      <w:r>
        <w:rPr>
          <w:rFonts w:ascii="宋体" w:hAnsi="宋体" w:hint="eastAsia"/>
        </w:rPr>
        <w:t>为</w:t>
      </w:r>
      <w:r w:rsidRPr="004D4940">
        <w:rPr>
          <w:rFonts w:hint="eastAsia"/>
          <w:lang w:val="x-none"/>
        </w:rPr>
        <w:t>NULL</w:t>
      </w:r>
    </w:p>
    <w:p w:rsidR="00DC5BB3" w:rsidRPr="004D4940" w:rsidRDefault="00DC5BB3" w:rsidP="00DC5BB3">
      <w:pPr>
        <w:pStyle w:val="a5"/>
        <w:ind w:firstLineChars="0" w:firstLine="0"/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AP_E_DEFAULT_FAIL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配置失败</w:t>
      </w:r>
    </w:p>
    <w:p w:rsidR="00DC5BB3" w:rsidRDefault="00DC5BB3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功能描述</w:t>
      </w:r>
    </w:p>
    <w:p w:rsidR="001441DE" w:rsidRDefault="00632436" w:rsidP="00632436">
      <w:pPr>
        <w:pStyle w:val="a5"/>
        <w:ind w:left="420"/>
      </w:pPr>
      <w:r>
        <w:t>端口添加</w:t>
      </w:r>
      <w:r>
        <w:t>tag</w:t>
      </w:r>
    </w:p>
    <w:p w:rsidR="00317DEF" w:rsidRDefault="00317DEF" w:rsidP="00317DEF">
      <w:pPr>
        <w:pStyle w:val="4"/>
      </w:pPr>
      <w:r>
        <w:t>删除</w:t>
      </w:r>
      <w:r>
        <w:t>tag</w:t>
      </w:r>
    </w:p>
    <w:p w:rsidR="00317DEF" w:rsidRDefault="00317DEF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函数原型</w:t>
      </w:r>
    </w:p>
    <w:p w:rsidR="00317DEF" w:rsidRPr="004D4940" w:rsidRDefault="00317DEF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 w:rsidRPr="004D4940">
        <w:t>AP_ERROR_CODE_E</w:t>
      </w:r>
      <w:r w:rsidRPr="002C437E">
        <w:rPr>
          <w:rFonts w:hint="eastAsia"/>
        </w:rPr>
        <w:t xml:space="preserve"> </w:t>
      </w:r>
      <w:r>
        <w:rPr>
          <w:rFonts w:hint="eastAsia"/>
        </w:rPr>
        <w:t>vlan</w:t>
      </w:r>
      <w:r>
        <w:t>_tag_del</w:t>
      </w:r>
      <w:r w:rsidR="00EB33B3">
        <w:t>(int port_no</w:t>
      </w:r>
      <w:r w:rsidR="00EB33B3">
        <w:t>，</w:t>
      </w:r>
      <w:r w:rsidR="00EB33B3">
        <w:rPr>
          <w:rFonts w:hint="eastAsia"/>
        </w:rPr>
        <w:t>i</w:t>
      </w:r>
      <w:r w:rsidR="00EB33B3">
        <w:t>nt vlan_id)</w:t>
      </w:r>
    </w:p>
    <w:p w:rsidR="00317DEF" w:rsidRDefault="00317DEF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参数说明</w:t>
      </w:r>
    </w:p>
    <w:p w:rsidR="00317DEF" w:rsidRDefault="00317DEF" w:rsidP="00317DEF">
      <w:pPr>
        <w:pStyle w:val="a5"/>
        <w:spacing w:beforeLines="50" w:before="120"/>
        <w:ind w:left="840" w:firstLineChars="0" w:firstLine="0"/>
      </w:pPr>
      <w:r>
        <w:t>port_no</w:t>
      </w:r>
      <w:r>
        <w:rPr>
          <w:rFonts w:hint="eastAsia"/>
        </w:rPr>
        <w:t>：需要</w:t>
      </w:r>
      <w:r>
        <w:t>删除</w:t>
      </w:r>
      <w:r>
        <w:t>tag</w:t>
      </w:r>
      <w:r>
        <w:t>的</w:t>
      </w:r>
      <w:r>
        <w:rPr>
          <w:rFonts w:hint="eastAsia"/>
        </w:rPr>
        <w:t>端口</w:t>
      </w:r>
    </w:p>
    <w:p w:rsidR="00317DEF" w:rsidRDefault="00317DEF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返回值</w:t>
      </w:r>
    </w:p>
    <w:p w:rsidR="00317DEF" w:rsidRDefault="00317DEF" w:rsidP="00317DEF">
      <w:pPr>
        <w:pStyle w:val="a5"/>
        <w:ind w:left="840" w:firstLineChars="0" w:firstLine="0"/>
        <w:rPr>
          <w:lang w:val="x-none"/>
        </w:rPr>
      </w:pPr>
      <w:r w:rsidRPr="00ED3A92">
        <w:rPr>
          <w:lang w:val="x-none"/>
        </w:rPr>
        <w:t>AP_E_NONE</w:t>
      </w:r>
      <w:r>
        <w:rPr>
          <w:rFonts w:hint="eastAsia"/>
          <w:lang w:val="x-none"/>
        </w:rPr>
        <w:tab/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成功</w:t>
      </w:r>
      <w:r>
        <w:rPr>
          <w:rFonts w:hint="eastAsia"/>
          <w:lang w:val="x-none"/>
        </w:rPr>
        <w:t>;</w:t>
      </w:r>
    </w:p>
    <w:p w:rsidR="00317DEF" w:rsidRDefault="00317DEF" w:rsidP="00317DEF">
      <w:pPr>
        <w:pStyle w:val="a5"/>
        <w:ind w:left="840" w:firstLineChars="0" w:firstLine="0"/>
        <w:rPr>
          <w:rFonts w:ascii="宋体" w:hAnsi="宋体"/>
        </w:rPr>
      </w:pPr>
      <w:r w:rsidRPr="00B35154">
        <w:rPr>
          <w:lang w:val="x-none"/>
        </w:rPr>
        <w:t>AP_E_PARAM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参数</w:t>
      </w:r>
      <w:r>
        <w:rPr>
          <w:rFonts w:ascii="宋体" w:hAnsi="宋体" w:hint="eastAsia"/>
        </w:rPr>
        <w:t>为</w:t>
      </w:r>
      <w:r w:rsidRPr="004D4940">
        <w:rPr>
          <w:rFonts w:hint="eastAsia"/>
          <w:lang w:val="x-none"/>
        </w:rPr>
        <w:t>NULL</w:t>
      </w:r>
    </w:p>
    <w:p w:rsidR="00317DEF" w:rsidRPr="004D4940" w:rsidRDefault="00317DEF" w:rsidP="00317DEF">
      <w:pPr>
        <w:pStyle w:val="a5"/>
        <w:ind w:firstLineChars="0" w:firstLine="0"/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AP_E_DEFAULT_FAIL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配置失败</w:t>
      </w:r>
    </w:p>
    <w:p w:rsidR="00317DEF" w:rsidRDefault="00317DEF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功能描述</w:t>
      </w:r>
    </w:p>
    <w:p w:rsidR="00317DEF" w:rsidRDefault="00317DEF" w:rsidP="00317DEF">
      <w:pPr>
        <w:pStyle w:val="a5"/>
        <w:ind w:left="420"/>
      </w:pPr>
      <w:r>
        <w:t>端口删除</w:t>
      </w:r>
      <w:r>
        <w:t>tag</w:t>
      </w:r>
    </w:p>
    <w:p w:rsidR="00A64597" w:rsidRDefault="00A64597" w:rsidP="00A64597">
      <w:pPr>
        <w:pStyle w:val="4"/>
      </w:pPr>
      <w:r>
        <w:t>清除</w:t>
      </w:r>
      <w:r>
        <w:t>tag</w:t>
      </w:r>
    </w:p>
    <w:p w:rsidR="00A64597" w:rsidRDefault="00A6459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函数原型</w:t>
      </w:r>
    </w:p>
    <w:p w:rsidR="00A64597" w:rsidRPr="004D4940" w:rsidRDefault="00A6459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 w:rsidRPr="004D4940">
        <w:t>AP_ERROR_CODE_E</w:t>
      </w:r>
      <w:r w:rsidRPr="002C437E">
        <w:rPr>
          <w:rFonts w:hint="eastAsia"/>
        </w:rPr>
        <w:t xml:space="preserve"> </w:t>
      </w:r>
      <w:r>
        <w:rPr>
          <w:rFonts w:hint="eastAsia"/>
        </w:rPr>
        <w:t>vlan</w:t>
      </w:r>
      <w:r>
        <w:t xml:space="preserve">_tag_clean </w:t>
      </w:r>
      <w:r w:rsidR="005612DB">
        <w:t>(int port_no)</w:t>
      </w:r>
    </w:p>
    <w:p w:rsidR="00A64597" w:rsidRDefault="00A6459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参数说明</w:t>
      </w:r>
    </w:p>
    <w:p w:rsidR="00A64597" w:rsidRDefault="00A64597" w:rsidP="00A64597">
      <w:pPr>
        <w:pStyle w:val="a5"/>
        <w:spacing w:beforeLines="50" w:before="120"/>
        <w:ind w:left="840" w:firstLineChars="0" w:firstLine="0"/>
      </w:pPr>
      <w:r>
        <w:t>port_no</w:t>
      </w:r>
      <w:r>
        <w:rPr>
          <w:rFonts w:hint="eastAsia"/>
        </w:rPr>
        <w:t>：需要</w:t>
      </w:r>
      <w:r>
        <w:t>清除</w:t>
      </w:r>
      <w:r>
        <w:t>tag</w:t>
      </w:r>
      <w:r>
        <w:t>的</w:t>
      </w:r>
      <w:r>
        <w:rPr>
          <w:rFonts w:hint="eastAsia"/>
        </w:rPr>
        <w:t>端口</w:t>
      </w:r>
    </w:p>
    <w:p w:rsidR="00A64597" w:rsidRDefault="00A6459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返回值</w:t>
      </w:r>
    </w:p>
    <w:p w:rsidR="00A64597" w:rsidRDefault="00A64597" w:rsidP="00A64597">
      <w:pPr>
        <w:pStyle w:val="a5"/>
        <w:ind w:left="840" w:firstLineChars="0" w:firstLine="0"/>
        <w:rPr>
          <w:lang w:val="x-none"/>
        </w:rPr>
      </w:pPr>
      <w:r w:rsidRPr="00ED3A92">
        <w:rPr>
          <w:lang w:val="x-none"/>
        </w:rPr>
        <w:t>AP_E_NONE</w:t>
      </w:r>
      <w:r>
        <w:rPr>
          <w:rFonts w:hint="eastAsia"/>
          <w:lang w:val="x-none"/>
        </w:rPr>
        <w:tab/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成功</w:t>
      </w:r>
      <w:r>
        <w:rPr>
          <w:rFonts w:hint="eastAsia"/>
          <w:lang w:val="x-none"/>
        </w:rPr>
        <w:t>;</w:t>
      </w:r>
    </w:p>
    <w:p w:rsidR="00A64597" w:rsidRDefault="00A64597" w:rsidP="00A64597">
      <w:pPr>
        <w:pStyle w:val="a5"/>
        <w:ind w:left="840" w:firstLineChars="0" w:firstLine="0"/>
        <w:rPr>
          <w:rFonts w:ascii="宋体" w:hAnsi="宋体"/>
        </w:rPr>
      </w:pPr>
      <w:r w:rsidRPr="00B35154">
        <w:rPr>
          <w:lang w:val="x-none"/>
        </w:rPr>
        <w:t>AP_E_PARAM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参数</w:t>
      </w:r>
      <w:r>
        <w:rPr>
          <w:rFonts w:ascii="宋体" w:hAnsi="宋体" w:hint="eastAsia"/>
        </w:rPr>
        <w:t>为</w:t>
      </w:r>
      <w:r w:rsidRPr="004D4940">
        <w:rPr>
          <w:rFonts w:hint="eastAsia"/>
          <w:lang w:val="x-none"/>
        </w:rPr>
        <w:t>NULL</w:t>
      </w:r>
    </w:p>
    <w:p w:rsidR="00A64597" w:rsidRPr="004D4940" w:rsidRDefault="00A64597" w:rsidP="00A64597">
      <w:pPr>
        <w:pStyle w:val="a5"/>
        <w:ind w:firstLineChars="0" w:firstLine="0"/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AP_E_DEFAULT_FAIL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配置失败</w:t>
      </w:r>
    </w:p>
    <w:p w:rsidR="00A64597" w:rsidRDefault="00A64597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功能描述</w:t>
      </w:r>
    </w:p>
    <w:p w:rsidR="00A64597" w:rsidRDefault="00A64597" w:rsidP="00A64597">
      <w:pPr>
        <w:pStyle w:val="a5"/>
        <w:ind w:left="420"/>
      </w:pPr>
      <w:r>
        <w:t>清除端口</w:t>
      </w:r>
      <w:r>
        <w:t>tag</w:t>
      </w:r>
    </w:p>
    <w:p w:rsidR="00A64597" w:rsidRPr="00DC5BB3" w:rsidRDefault="00A64597" w:rsidP="00317DEF">
      <w:pPr>
        <w:pStyle w:val="a5"/>
        <w:ind w:left="420"/>
      </w:pPr>
    </w:p>
    <w:p w:rsidR="00447A9A" w:rsidRDefault="00447A9A" w:rsidP="00447A9A">
      <w:pPr>
        <w:pStyle w:val="4"/>
      </w:pPr>
      <w:r>
        <w:t>修改</w:t>
      </w:r>
      <w:r>
        <w:t>tag</w:t>
      </w:r>
    </w:p>
    <w:p w:rsidR="00447A9A" w:rsidRDefault="00447A9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函数原型</w:t>
      </w:r>
    </w:p>
    <w:p w:rsidR="00447A9A" w:rsidRPr="004D4940" w:rsidRDefault="00447A9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 w:rsidRPr="004D4940">
        <w:t>AP_ERROR_CODE_E</w:t>
      </w:r>
      <w:r w:rsidRPr="002C437E">
        <w:rPr>
          <w:rFonts w:hint="eastAsia"/>
        </w:rPr>
        <w:t xml:space="preserve"> </w:t>
      </w:r>
      <w:r>
        <w:rPr>
          <w:rFonts w:hint="eastAsia"/>
        </w:rPr>
        <w:t>vlan</w:t>
      </w:r>
      <w:r>
        <w:t>_tag_set</w:t>
      </w:r>
      <w:r w:rsidR="00816128">
        <w:t>(int port_no</w:t>
      </w:r>
      <w:r w:rsidR="00816128">
        <w:t>，</w:t>
      </w:r>
      <w:r w:rsidR="00816128">
        <w:rPr>
          <w:rFonts w:hint="eastAsia"/>
        </w:rPr>
        <w:t>i</w:t>
      </w:r>
      <w:r w:rsidR="00816128">
        <w:t>nt vlan_id)</w:t>
      </w:r>
    </w:p>
    <w:p w:rsidR="00447A9A" w:rsidRDefault="00447A9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lastRenderedPageBreak/>
        <w:t>参数说明</w:t>
      </w:r>
    </w:p>
    <w:p w:rsidR="00447A9A" w:rsidRDefault="00447A9A" w:rsidP="00447A9A">
      <w:pPr>
        <w:pStyle w:val="a5"/>
        <w:spacing w:beforeLines="50" w:before="120"/>
        <w:ind w:left="840" w:firstLineChars="0" w:firstLine="0"/>
      </w:pPr>
      <w:r>
        <w:t>port_no</w:t>
      </w:r>
      <w:r>
        <w:rPr>
          <w:rFonts w:hint="eastAsia"/>
        </w:rPr>
        <w:t>：需要</w:t>
      </w:r>
      <w:r>
        <w:t>修改</w:t>
      </w:r>
      <w:r>
        <w:t>tag</w:t>
      </w:r>
      <w:r>
        <w:t>的</w:t>
      </w:r>
      <w:r>
        <w:rPr>
          <w:rFonts w:hint="eastAsia"/>
        </w:rPr>
        <w:t>端口</w:t>
      </w:r>
    </w:p>
    <w:p w:rsidR="00447A9A" w:rsidRDefault="00447A9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返回值</w:t>
      </w:r>
    </w:p>
    <w:p w:rsidR="00447A9A" w:rsidRDefault="00447A9A" w:rsidP="00447A9A">
      <w:pPr>
        <w:pStyle w:val="a5"/>
        <w:ind w:left="840" w:firstLineChars="0" w:firstLine="0"/>
        <w:rPr>
          <w:lang w:val="x-none"/>
        </w:rPr>
      </w:pPr>
      <w:r w:rsidRPr="00ED3A92">
        <w:rPr>
          <w:lang w:val="x-none"/>
        </w:rPr>
        <w:t>AP_E_NONE</w:t>
      </w:r>
      <w:r>
        <w:rPr>
          <w:rFonts w:hint="eastAsia"/>
          <w:lang w:val="x-none"/>
        </w:rPr>
        <w:tab/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成功</w:t>
      </w:r>
      <w:r>
        <w:rPr>
          <w:rFonts w:hint="eastAsia"/>
          <w:lang w:val="x-none"/>
        </w:rPr>
        <w:t>;</w:t>
      </w:r>
    </w:p>
    <w:p w:rsidR="00447A9A" w:rsidRDefault="00447A9A" w:rsidP="00447A9A">
      <w:pPr>
        <w:pStyle w:val="a5"/>
        <w:ind w:left="840" w:firstLineChars="0" w:firstLine="0"/>
        <w:rPr>
          <w:rFonts w:ascii="宋体" w:hAnsi="宋体"/>
        </w:rPr>
      </w:pPr>
      <w:r w:rsidRPr="00B35154">
        <w:rPr>
          <w:lang w:val="x-none"/>
        </w:rPr>
        <w:t>AP_E_PARAM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参数</w:t>
      </w:r>
      <w:r>
        <w:rPr>
          <w:rFonts w:ascii="宋体" w:hAnsi="宋体" w:hint="eastAsia"/>
        </w:rPr>
        <w:t>为</w:t>
      </w:r>
      <w:r w:rsidRPr="004D4940">
        <w:rPr>
          <w:rFonts w:hint="eastAsia"/>
          <w:lang w:val="x-none"/>
        </w:rPr>
        <w:t>NULL</w:t>
      </w:r>
    </w:p>
    <w:p w:rsidR="00447A9A" w:rsidRPr="004D4940" w:rsidRDefault="00447A9A" w:rsidP="00447A9A">
      <w:pPr>
        <w:pStyle w:val="a5"/>
        <w:ind w:firstLineChars="0" w:firstLine="0"/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AP_E_DEFAULT_FAIL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配置失败</w:t>
      </w:r>
    </w:p>
    <w:p w:rsidR="00447A9A" w:rsidRDefault="00447A9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功能描述</w:t>
      </w:r>
    </w:p>
    <w:p w:rsidR="00447A9A" w:rsidRDefault="002C1C9C" w:rsidP="00447A9A">
      <w:pPr>
        <w:pStyle w:val="a5"/>
        <w:ind w:left="420"/>
      </w:pPr>
      <w:r>
        <w:t>修改端口</w:t>
      </w:r>
      <w:r w:rsidR="00447A9A">
        <w:t>tag</w:t>
      </w:r>
    </w:p>
    <w:p w:rsidR="00D51FE6" w:rsidRDefault="00D51FE6" w:rsidP="00D51FE6">
      <w:pPr>
        <w:pStyle w:val="4"/>
      </w:pPr>
      <w:r>
        <w:t>查看</w:t>
      </w:r>
      <w:r>
        <w:t>tag</w:t>
      </w:r>
    </w:p>
    <w:p w:rsidR="00D51FE6" w:rsidRDefault="00D51FE6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函数原型</w:t>
      </w:r>
    </w:p>
    <w:p w:rsidR="00D51FE6" w:rsidRPr="004D4940" w:rsidRDefault="00D51FE6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 w:rsidRPr="004D4940">
        <w:t>AP_ERROR_CODE_E</w:t>
      </w:r>
      <w:r w:rsidRPr="002C437E">
        <w:rPr>
          <w:rFonts w:hint="eastAsia"/>
        </w:rPr>
        <w:t xml:space="preserve"> </w:t>
      </w:r>
      <w:r>
        <w:rPr>
          <w:rFonts w:hint="eastAsia"/>
        </w:rPr>
        <w:t>vlan</w:t>
      </w:r>
      <w:r>
        <w:t>_tag_get(int port_no)</w:t>
      </w:r>
    </w:p>
    <w:p w:rsidR="00D51FE6" w:rsidRDefault="00D51FE6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参数说明</w:t>
      </w:r>
    </w:p>
    <w:p w:rsidR="00D51FE6" w:rsidRDefault="00D51FE6" w:rsidP="00D51FE6">
      <w:pPr>
        <w:pStyle w:val="a5"/>
        <w:spacing w:beforeLines="50" w:before="120"/>
        <w:ind w:left="840" w:firstLineChars="0" w:firstLine="0"/>
      </w:pPr>
      <w:r>
        <w:t>port_no</w:t>
      </w:r>
      <w:r>
        <w:rPr>
          <w:rFonts w:hint="eastAsia"/>
        </w:rPr>
        <w:t>：需要</w:t>
      </w:r>
      <w:r>
        <w:t>查看</w:t>
      </w:r>
      <w:r>
        <w:t>tag</w:t>
      </w:r>
      <w:r>
        <w:t>的</w:t>
      </w:r>
      <w:r>
        <w:rPr>
          <w:rFonts w:hint="eastAsia"/>
        </w:rPr>
        <w:t>端口</w:t>
      </w:r>
    </w:p>
    <w:p w:rsidR="00D51FE6" w:rsidRDefault="00D51FE6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返回值</w:t>
      </w:r>
    </w:p>
    <w:p w:rsidR="00D51FE6" w:rsidRDefault="00D51FE6" w:rsidP="00D51FE6">
      <w:pPr>
        <w:pStyle w:val="a5"/>
        <w:ind w:left="840" w:firstLineChars="0" w:firstLine="0"/>
        <w:rPr>
          <w:lang w:val="x-none"/>
        </w:rPr>
      </w:pPr>
      <w:r w:rsidRPr="00ED3A92">
        <w:rPr>
          <w:lang w:val="x-none"/>
        </w:rPr>
        <w:t>AP_E_NONE</w:t>
      </w:r>
      <w:r>
        <w:rPr>
          <w:rFonts w:hint="eastAsia"/>
          <w:lang w:val="x-none"/>
        </w:rPr>
        <w:tab/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成功</w:t>
      </w:r>
      <w:r>
        <w:rPr>
          <w:rFonts w:hint="eastAsia"/>
          <w:lang w:val="x-none"/>
        </w:rPr>
        <w:t>;</w:t>
      </w:r>
    </w:p>
    <w:p w:rsidR="00D51FE6" w:rsidRDefault="00D51FE6" w:rsidP="00D51FE6">
      <w:pPr>
        <w:pStyle w:val="a5"/>
        <w:ind w:left="840" w:firstLineChars="0" w:firstLine="0"/>
        <w:rPr>
          <w:rFonts w:ascii="宋体" w:hAnsi="宋体"/>
        </w:rPr>
      </w:pPr>
      <w:r w:rsidRPr="00B35154">
        <w:rPr>
          <w:lang w:val="x-none"/>
        </w:rPr>
        <w:t>AP_E_PARAM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参数</w:t>
      </w:r>
      <w:r>
        <w:rPr>
          <w:rFonts w:ascii="宋体" w:hAnsi="宋体" w:hint="eastAsia"/>
        </w:rPr>
        <w:t>为</w:t>
      </w:r>
      <w:r w:rsidRPr="004D4940">
        <w:rPr>
          <w:rFonts w:hint="eastAsia"/>
          <w:lang w:val="x-none"/>
        </w:rPr>
        <w:t>NULL</w:t>
      </w:r>
    </w:p>
    <w:p w:rsidR="00D51FE6" w:rsidRPr="004D4940" w:rsidRDefault="00D51FE6" w:rsidP="00D51FE6">
      <w:pPr>
        <w:pStyle w:val="a5"/>
        <w:ind w:firstLineChars="0" w:firstLine="0"/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AP_E_DEFAULT_FAIL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配置失败</w:t>
      </w:r>
    </w:p>
    <w:p w:rsidR="00D51FE6" w:rsidRDefault="00D51FE6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功能描述</w:t>
      </w:r>
    </w:p>
    <w:p w:rsidR="00D51FE6" w:rsidRDefault="00D51FE6" w:rsidP="00D51FE6">
      <w:pPr>
        <w:pStyle w:val="a5"/>
        <w:ind w:left="420"/>
      </w:pPr>
      <w:r>
        <w:t>查看端口</w:t>
      </w:r>
      <w:r>
        <w:t>tag</w:t>
      </w:r>
    </w:p>
    <w:p w:rsidR="00442B5A" w:rsidRDefault="00442B5A" w:rsidP="00442B5A">
      <w:pPr>
        <w:pStyle w:val="4"/>
      </w:pPr>
      <w:r>
        <w:t>添加</w:t>
      </w:r>
      <w:r>
        <w:t>untag</w:t>
      </w:r>
    </w:p>
    <w:p w:rsidR="00442B5A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函数原型</w:t>
      </w:r>
    </w:p>
    <w:p w:rsidR="00442B5A" w:rsidRPr="004D4940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 w:rsidRPr="004D4940">
        <w:t>AP_ERROR_CODE_E</w:t>
      </w:r>
      <w:r w:rsidRPr="002C437E">
        <w:rPr>
          <w:rFonts w:hint="eastAsia"/>
        </w:rPr>
        <w:t xml:space="preserve"> </w:t>
      </w:r>
      <w:r>
        <w:rPr>
          <w:rFonts w:hint="eastAsia"/>
        </w:rPr>
        <w:t>vlan</w:t>
      </w:r>
      <w:r>
        <w:t>_untag_add</w:t>
      </w:r>
      <w:r w:rsidR="00711431">
        <w:t>(int port_no</w:t>
      </w:r>
      <w:r w:rsidR="00711431">
        <w:t>，</w:t>
      </w:r>
      <w:r w:rsidR="00711431">
        <w:rPr>
          <w:rFonts w:hint="eastAsia"/>
        </w:rPr>
        <w:t>i</w:t>
      </w:r>
      <w:r w:rsidR="00711431">
        <w:t>nt vlan_id)</w:t>
      </w:r>
    </w:p>
    <w:p w:rsidR="00442B5A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参数说明</w:t>
      </w:r>
    </w:p>
    <w:p w:rsidR="00442B5A" w:rsidRDefault="00442B5A" w:rsidP="00442B5A">
      <w:pPr>
        <w:pStyle w:val="a5"/>
        <w:spacing w:beforeLines="50" w:before="120"/>
        <w:ind w:left="840" w:firstLineChars="0" w:firstLine="0"/>
      </w:pPr>
      <w:r>
        <w:t>port_no</w:t>
      </w:r>
      <w:r>
        <w:rPr>
          <w:rFonts w:hint="eastAsia"/>
        </w:rPr>
        <w:t>：需要</w:t>
      </w:r>
      <w:r>
        <w:t>添加</w:t>
      </w:r>
      <w:r>
        <w:rPr>
          <w:rFonts w:hint="eastAsia"/>
        </w:rPr>
        <w:t>u</w:t>
      </w:r>
      <w:r>
        <w:t>ntag</w:t>
      </w:r>
      <w:r>
        <w:t>的端口</w:t>
      </w:r>
    </w:p>
    <w:p w:rsidR="00442B5A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返回值</w:t>
      </w:r>
    </w:p>
    <w:p w:rsidR="00442B5A" w:rsidRDefault="00442B5A" w:rsidP="00442B5A">
      <w:pPr>
        <w:pStyle w:val="a5"/>
        <w:ind w:left="840" w:firstLineChars="0" w:firstLine="0"/>
        <w:rPr>
          <w:lang w:val="x-none"/>
        </w:rPr>
      </w:pPr>
      <w:r w:rsidRPr="00ED3A92">
        <w:rPr>
          <w:lang w:val="x-none"/>
        </w:rPr>
        <w:t>AP_E_NONE</w:t>
      </w:r>
      <w:r>
        <w:rPr>
          <w:rFonts w:hint="eastAsia"/>
          <w:lang w:val="x-none"/>
        </w:rPr>
        <w:tab/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成功</w:t>
      </w:r>
      <w:r>
        <w:rPr>
          <w:rFonts w:hint="eastAsia"/>
          <w:lang w:val="x-none"/>
        </w:rPr>
        <w:t>;</w:t>
      </w:r>
    </w:p>
    <w:p w:rsidR="00442B5A" w:rsidRDefault="00442B5A" w:rsidP="00442B5A">
      <w:pPr>
        <w:pStyle w:val="a5"/>
        <w:ind w:left="840" w:firstLineChars="0" w:firstLine="0"/>
        <w:rPr>
          <w:rFonts w:ascii="宋体" w:hAnsi="宋体"/>
        </w:rPr>
      </w:pPr>
      <w:r w:rsidRPr="00B35154">
        <w:rPr>
          <w:lang w:val="x-none"/>
        </w:rPr>
        <w:t>AP_E_PARAM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参数</w:t>
      </w:r>
      <w:r>
        <w:rPr>
          <w:rFonts w:ascii="宋体" w:hAnsi="宋体" w:hint="eastAsia"/>
        </w:rPr>
        <w:t>为</w:t>
      </w:r>
      <w:r w:rsidRPr="004D4940">
        <w:rPr>
          <w:rFonts w:hint="eastAsia"/>
          <w:lang w:val="x-none"/>
        </w:rPr>
        <w:t>NULL</w:t>
      </w:r>
    </w:p>
    <w:p w:rsidR="00442B5A" w:rsidRPr="004D4940" w:rsidRDefault="00442B5A" w:rsidP="00442B5A">
      <w:pPr>
        <w:pStyle w:val="a5"/>
        <w:ind w:firstLineChars="0" w:firstLine="0"/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AP_E_DEFAULT_FAIL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配置失败</w:t>
      </w:r>
    </w:p>
    <w:p w:rsidR="00442B5A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功能描述</w:t>
      </w:r>
    </w:p>
    <w:p w:rsidR="00442B5A" w:rsidRDefault="00442B5A" w:rsidP="00442B5A">
      <w:pPr>
        <w:pStyle w:val="a5"/>
        <w:ind w:left="420"/>
      </w:pPr>
      <w:r>
        <w:t>端口添加</w:t>
      </w:r>
      <w:r>
        <w:rPr>
          <w:rFonts w:hint="eastAsia"/>
        </w:rPr>
        <w:t>u</w:t>
      </w:r>
      <w:r>
        <w:t>ntag</w:t>
      </w:r>
    </w:p>
    <w:p w:rsidR="00442B5A" w:rsidRDefault="00442B5A" w:rsidP="00442B5A">
      <w:pPr>
        <w:pStyle w:val="4"/>
      </w:pPr>
      <w:r>
        <w:t>删除</w:t>
      </w:r>
      <w:r>
        <w:t>untag</w:t>
      </w:r>
    </w:p>
    <w:p w:rsidR="00442B5A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函数原型</w:t>
      </w:r>
    </w:p>
    <w:p w:rsidR="00442B5A" w:rsidRPr="004D4940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 w:rsidRPr="004D4940">
        <w:t>AP_ERROR_CODE_E</w:t>
      </w:r>
      <w:r w:rsidRPr="002C437E">
        <w:rPr>
          <w:rFonts w:hint="eastAsia"/>
        </w:rPr>
        <w:t xml:space="preserve"> </w:t>
      </w:r>
      <w:r>
        <w:rPr>
          <w:rFonts w:hint="eastAsia"/>
        </w:rPr>
        <w:t>vlan</w:t>
      </w:r>
      <w:r>
        <w:t>_untag_del</w:t>
      </w:r>
      <w:r w:rsidR="00711431">
        <w:t>(int port_no</w:t>
      </w:r>
      <w:r w:rsidR="00711431">
        <w:t>，</w:t>
      </w:r>
      <w:r w:rsidR="00711431">
        <w:rPr>
          <w:rFonts w:hint="eastAsia"/>
        </w:rPr>
        <w:t>i</w:t>
      </w:r>
      <w:r w:rsidR="00711431">
        <w:t>nt vlan_id)</w:t>
      </w:r>
    </w:p>
    <w:p w:rsidR="00442B5A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参数说明</w:t>
      </w:r>
    </w:p>
    <w:p w:rsidR="00442B5A" w:rsidRDefault="00442B5A" w:rsidP="00442B5A">
      <w:pPr>
        <w:pStyle w:val="a5"/>
        <w:spacing w:beforeLines="50" w:before="120"/>
        <w:ind w:left="840" w:firstLineChars="0" w:firstLine="0"/>
      </w:pPr>
      <w:r>
        <w:t>port_no</w:t>
      </w:r>
      <w:r>
        <w:rPr>
          <w:rFonts w:hint="eastAsia"/>
        </w:rPr>
        <w:t>：需要</w:t>
      </w:r>
      <w:r>
        <w:t>删除</w:t>
      </w:r>
      <w:r>
        <w:rPr>
          <w:rFonts w:hint="eastAsia"/>
        </w:rPr>
        <w:t>u</w:t>
      </w:r>
      <w:r>
        <w:t>ntag</w:t>
      </w:r>
      <w:r>
        <w:t>的端口</w:t>
      </w:r>
    </w:p>
    <w:p w:rsidR="00442B5A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返回值</w:t>
      </w:r>
    </w:p>
    <w:p w:rsidR="00442B5A" w:rsidRDefault="00442B5A" w:rsidP="00442B5A">
      <w:pPr>
        <w:pStyle w:val="a5"/>
        <w:ind w:left="840" w:firstLineChars="0" w:firstLine="0"/>
        <w:rPr>
          <w:lang w:val="x-none"/>
        </w:rPr>
      </w:pPr>
      <w:r w:rsidRPr="00ED3A92">
        <w:rPr>
          <w:lang w:val="x-none"/>
        </w:rPr>
        <w:t>AP_E_NONE</w:t>
      </w:r>
      <w:r>
        <w:rPr>
          <w:rFonts w:hint="eastAsia"/>
          <w:lang w:val="x-none"/>
        </w:rPr>
        <w:tab/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成功</w:t>
      </w:r>
      <w:r>
        <w:rPr>
          <w:rFonts w:hint="eastAsia"/>
          <w:lang w:val="x-none"/>
        </w:rPr>
        <w:t>;</w:t>
      </w:r>
    </w:p>
    <w:p w:rsidR="00442B5A" w:rsidRDefault="00442B5A" w:rsidP="00442B5A">
      <w:pPr>
        <w:pStyle w:val="a5"/>
        <w:ind w:left="840" w:firstLineChars="0" w:firstLine="0"/>
        <w:rPr>
          <w:rFonts w:ascii="宋体" w:hAnsi="宋体"/>
        </w:rPr>
      </w:pPr>
      <w:r w:rsidRPr="00B35154">
        <w:rPr>
          <w:lang w:val="x-none"/>
        </w:rPr>
        <w:t>AP_E_PARAM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参数</w:t>
      </w:r>
      <w:r>
        <w:rPr>
          <w:rFonts w:ascii="宋体" w:hAnsi="宋体" w:hint="eastAsia"/>
        </w:rPr>
        <w:t>为</w:t>
      </w:r>
      <w:r w:rsidRPr="004D4940">
        <w:rPr>
          <w:rFonts w:hint="eastAsia"/>
          <w:lang w:val="x-none"/>
        </w:rPr>
        <w:t>NULL</w:t>
      </w:r>
    </w:p>
    <w:p w:rsidR="00442B5A" w:rsidRPr="004D4940" w:rsidRDefault="00442B5A" w:rsidP="00442B5A">
      <w:pPr>
        <w:pStyle w:val="a5"/>
        <w:ind w:firstLineChars="0" w:firstLine="0"/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AP_E_DEFAULT_FAIL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配置失败</w:t>
      </w:r>
    </w:p>
    <w:p w:rsidR="00442B5A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功能描述</w:t>
      </w:r>
    </w:p>
    <w:p w:rsidR="00442B5A" w:rsidRDefault="00442B5A" w:rsidP="00442B5A">
      <w:pPr>
        <w:pStyle w:val="a5"/>
        <w:ind w:left="420"/>
      </w:pPr>
      <w:r>
        <w:lastRenderedPageBreak/>
        <w:t>端口删除</w:t>
      </w:r>
      <w:bookmarkStart w:id="67" w:name="OLE_LINK31"/>
      <w:bookmarkStart w:id="68" w:name="OLE_LINK32"/>
      <w:r>
        <w:rPr>
          <w:rFonts w:hint="eastAsia"/>
        </w:rPr>
        <w:t>u</w:t>
      </w:r>
      <w:r>
        <w:t>ntag</w:t>
      </w:r>
      <w:bookmarkEnd w:id="67"/>
      <w:bookmarkEnd w:id="68"/>
    </w:p>
    <w:p w:rsidR="00166F5E" w:rsidRDefault="00166F5E" w:rsidP="00166F5E">
      <w:pPr>
        <w:pStyle w:val="4"/>
      </w:pPr>
      <w:r>
        <w:t>清除</w:t>
      </w:r>
      <w:r>
        <w:rPr>
          <w:rFonts w:hint="eastAsia"/>
        </w:rPr>
        <w:t>u</w:t>
      </w:r>
      <w:r>
        <w:t>ntag</w:t>
      </w:r>
    </w:p>
    <w:p w:rsidR="00166F5E" w:rsidRDefault="00166F5E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函数原型</w:t>
      </w:r>
    </w:p>
    <w:p w:rsidR="00166F5E" w:rsidRPr="004D4940" w:rsidRDefault="00166F5E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 w:rsidRPr="004D4940">
        <w:t>AP_ERROR_CODE_E</w:t>
      </w:r>
      <w:r w:rsidRPr="002C437E">
        <w:rPr>
          <w:rFonts w:hint="eastAsia"/>
        </w:rPr>
        <w:t xml:space="preserve"> </w:t>
      </w:r>
      <w:r>
        <w:rPr>
          <w:rFonts w:hint="eastAsia"/>
        </w:rPr>
        <w:t>vlan</w:t>
      </w:r>
      <w:r>
        <w:t>_</w:t>
      </w:r>
      <w:r>
        <w:rPr>
          <w:rFonts w:hint="eastAsia"/>
        </w:rPr>
        <w:t>u</w:t>
      </w:r>
      <w:r>
        <w:t>ntag_clean (int port_no)</w:t>
      </w:r>
    </w:p>
    <w:p w:rsidR="00166F5E" w:rsidRDefault="00166F5E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参数说明</w:t>
      </w:r>
    </w:p>
    <w:p w:rsidR="00166F5E" w:rsidRDefault="00166F5E" w:rsidP="00166F5E">
      <w:pPr>
        <w:pStyle w:val="a5"/>
        <w:spacing w:beforeLines="50" w:before="120"/>
        <w:ind w:left="840" w:firstLineChars="0" w:firstLine="0"/>
      </w:pPr>
      <w:r>
        <w:t>port_no</w:t>
      </w:r>
      <w:r>
        <w:rPr>
          <w:rFonts w:hint="eastAsia"/>
        </w:rPr>
        <w:t>：需要</w:t>
      </w:r>
      <w:r>
        <w:t>清除</w:t>
      </w:r>
      <w:r>
        <w:rPr>
          <w:rFonts w:hint="eastAsia"/>
        </w:rPr>
        <w:t>u</w:t>
      </w:r>
      <w:r>
        <w:t>ntag</w:t>
      </w:r>
      <w:r>
        <w:t>的</w:t>
      </w:r>
      <w:r>
        <w:rPr>
          <w:rFonts w:hint="eastAsia"/>
        </w:rPr>
        <w:t>端口</w:t>
      </w:r>
    </w:p>
    <w:p w:rsidR="00166F5E" w:rsidRDefault="00166F5E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返回值</w:t>
      </w:r>
    </w:p>
    <w:p w:rsidR="00166F5E" w:rsidRDefault="00166F5E" w:rsidP="00166F5E">
      <w:pPr>
        <w:pStyle w:val="a5"/>
        <w:ind w:left="840" w:firstLineChars="0" w:firstLine="0"/>
        <w:rPr>
          <w:lang w:val="x-none"/>
        </w:rPr>
      </w:pPr>
      <w:r w:rsidRPr="00ED3A92">
        <w:rPr>
          <w:lang w:val="x-none"/>
        </w:rPr>
        <w:t>AP_E_NONE</w:t>
      </w:r>
      <w:r>
        <w:rPr>
          <w:rFonts w:hint="eastAsia"/>
          <w:lang w:val="x-none"/>
        </w:rPr>
        <w:tab/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成功</w:t>
      </w:r>
      <w:r>
        <w:rPr>
          <w:rFonts w:hint="eastAsia"/>
          <w:lang w:val="x-none"/>
        </w:rPr>
        <w:t>;</w:t>
      </w:r>
    </w:p>
    <w:p w:rsidR="00166F5E" w:rsidRDefault="00166F5E" w:rsidP="00166F5E">
      <w:pPr>
        <w:pStyle w:val="a5"/>
        <w:ind w:left="840" w:firstLineChars="0" w:firstLine="0"/>
        <w:rPr>
          <w:rFonts w:ascii="宋体" w:hAnsi="宋体"/>
        </w:rPr>
      </w:pPr>
      <w:r w:rsidRPr="00B35154">
        <w:rPr>
          <w:lang w:val="x-none"/>
        </w:rPr>
        <w:t>AP_E_PARAM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参数</w:t>
      </w:r>
      <w:r>
        <w:rPr>
          <w:rFonts w:ascii="宋体" w:hAnsi="宋体" w:hint="eastAsia"/>
        </w:rPr>
        <w:t>为</w:t>
      </w:r>
      <w:r w:rsidRPr="004D4940">
        <w:rPr>
          <w:rFonts w:hint="eastAsia"/>
          <w:lang w:val="x-none"/>
        </w:rPr>
        <w:t>NULL</w:t>
      </w:r>
    </w:p>
    <w:p w:rsidR="00166F5E" w:rsidRPr="004D4940" w:rsidRDefault="00166F5E" w:rsidP="00166F5E">
      <w:pPr>
        <w:pStyle w:val="a5"/>
        <w:ind w:firstLineChars="0" w:firstLine="0"/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AP_E_DEFAULT_FAIL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配置失败</w:t>
      </w:r>
    </w:p>
    <w:p w:rsidR="00166F5E" w:rsidRDefault="00166F5E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功能描述</w:t>
      </w:r>
    </w:p>
    <w:p w:rsidR="00166F5E" w:rsidRDefault="00166F5E" w:rsidP="00166F5E">
      <w:pPr>
        <w:pStyle w:val="a5"/>
        <w:ind w:left="420"/>
      </w:pPr>
      <w:r>
        <w:t>清除端口</w:t>
      </w:r>
      <w:r>
        <w:rPr>
          <w:rFonts w:hint="eastAsia"/>
        </w:rPr>
        <w:t>u</w:t>
      </w:r>
      <w:r>
        <w:t>ntag</w:t>
      </w:r>
    </w:p>
    <w:p w:rsidR="00166F5E" w:rsidRDefault="00166F5E" w:rsidP="00442B5A">
      <w:pPr>
        <w:pStyle w:val="a5"/>
        <w:ind w:left="420"/>
      </w:pPr>
    </w:p>
    <w:p w:rsidR="00442B5A" w:rsidRDefault="00442B5A" w:rsidP="00442B5A">
      <w:pPr>
        <w:pStyle w:val="4"/>
      </w:pPr>
      <w:r>
        <w:t>修改</w:t>
      </w:r>
      <w:r>
        <w:t>untag</w:t>
      </w:r>
    </w:p>
    <w:p w:rsidR="00442B5A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函数原型</w:t>
      </w:r>
    </w:p>
    <w:p w:rsidR="00442B5A" w:rsidRPr="004D4940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 w:rsidRPr="004D4940">
        <w:t>AP_ERROR_CODE_E</w:t>
      </w:r>
      <w:r w:rsidRPr="002C437E">
        <w:rPr>
          <w:rFonts w:hint="eastAsia"/>
        </w:rPr>
        <w:t xml:space="preserve"> </w:t>
      </w:r>
      <w:r>
        <w:rPr>
          <w:rFonts w:hint="eastAsia"/>
        </w:rPr>
        <w:t>vlan</w:t>
      </w:r>
      <w:r>
        <w:t>_untag_set</w:t>
      </w:r>
      <w:r w:rsidR="00711431">
        <w:t>(int port_no</w:t>
      </w:r>
      <w:r w:rsidR="00711431">
        <w:t>，</w:t>
      </w:r>
      <w:r w:rsidR="00711431">
        <w:rPr>
          <w:rFonts w:hint="eastAsia"/>
        </w:rPr>
        <w:t>i</w:t>
      </w:r>
      <w:r w:rsidR="00711431">
        <w:t>nt vlan_id)</w:t>
      </w:r>
    </w:p>
    <w:p w:rsidR="00442B5A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参数说明</w:t>
      </w:r>
    </w:p>
    <w:p w:rsidR="00442B5A" w:rsidRDefault="00442B5A" w:rsidP="00442B5A">
      <w:pPr>
        <w:pStyle w:val="a5"/>
        <w:spacing w:beforeLines="50" w:before="120"/>
        <w:ind w:left="840" w:firstLineChars="0" w:firstLine="0"/>
      </w:pPr>
      <w:r>
        <w:t>port_no</w:t>
      </w:r>
      <w:r>
        <w:rPr>
          <w:rFonts w:hint="eastAsia"/>
        </w:rPr>
        <w:t>：需要</w:t>
      </w:r>
      <w:r>
        <w:t>修改</w:t>
      </w:r>
      <w:r>
        <w:rPr>
          <w:rFonts w:hint="eastAsia"/>
        </w:rPr>
        <w:t>u</w:t>
      </w:r>
      <w:r>
        <w:t>ntag</w:t>
      </w:r>
      <w:r>
        <w:t>的端口</w:t>
      </w:r>
    </w:p>
    <w:p w:rsidR="00442B5A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返回值</w:t>
      </w:r>
    </w:p>
    <w:p w:rsidR="00442B5A" w:rsidRDefault="00442B5A" w:rsidP="00442B5A">
      <w:pPr>
        <w:pStyle w:val="a5"/>
        <w:ind w:left="840" w:firstLineChars="0" w:firstLine="0"/>
        <w:rPr>
          <w:lang w:val="x-none"/>
        </w:rPr>
      </w:pPr>
      <w:r w:rsidRPr="00ED3A92">
        <w:rPr>
          <w:lang w:val="x-none"/>
        </w:rPr>
        <w:t>AP_E_NONE</w:t>
      </w:r>
      <w:r>
        <w:rPr>
          <w:rFonts w:hint="eastAsia"/>
          <w:lang w:val="x-none"/>
        </w:rPr>
        <w:tab/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成功</w:t>
      </w:r>
      <w:r>
        <w:rPr>
          <w:rFonts w:hint="eastAsia"/>
          <w:lang w:val="x-none"/>
        </w:rPr>
        <w:t>;</w:t>
      </w:r>
    </w:p>
    <w:p w:rsidR="00442B5A" w:rsidRDefault="00442B5A" w:rsidP="00442B5A">
      <w:pPr>
        <w:pStyle w:val="a5"/>
        <w:ind w:left="840" w:firstLineChars="0" w:firstLine="0"/>
        <w:rPr>
          <w:rFonts w:ascii="宋体" w:hAnsi="宋体"/>
        </w:rPr>
      </w:pPr>
      <w:r w:rsidRPr="00B35154">
        <w:rPr>
          <w:lang w:val="x-none"/>
        </w:rPr>
        <w:t>AP_E_PARAM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参数</w:t>
      </w:r>
      <w:r>
        <w:rPr>
          <w:rFonts w:ascii="宋体" w:hAnsi="宋体" w:hint="eastAsia"/>
        </w:rPr>
        <w:t>为</w:t>
      </w:r>
      <w:r w:rsidRPr="004D4940">
        <w:rPr>
          <w:rFonts w:hint="eastAsia"/>
          <w:lang w:val="x-none"/>
        </w:rPr>
        <w:t>NULL</w:t>
      </w:r>
    </w:p>
    <w:p w:rsidR="00442B5A" w:rsidRPr="004D4940" w:rsidRDefault="00442B5A" w:rsidP="00442B5A">
      <w:pPr>
        <w:pStyle w:val="a5"/>
        <w:ind w:firstLineChars="0" w:firstLine="0"/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AP_E_DEFAULT_FAIL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配置失败</w:t>
      </w:r>
    </w:p>
    <w:p w:rsidR="00442B5A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功能描述</w:t>
      </w:r>
    </w:p>
    <w:p w:rsidR="00442B5A" w:rsidRDefault="00442B5A" w:rsidP="00442B5A">
      <w:pPr>
        <w:pStyle w:val="a5"/>
        <w:ind w:left="420"/>
      </w:pPr>
      <w:r>
        <w:t>修改端口</w:t>
      </w:r>
      <w:r>
        <w:rPr>
          <w:rFonts w:hint="eastAsia"/>
        </w:rPr>
        <w:t>u</w:t>
      </w:r>
      <w:r>
        <w:t>ntag</w:t>
      </w:r>
    </w:p>
    <w:p w:rsidR="00442B5A" w:rsidRDefault="00442B5A" w:rsidP="00442B5A">
      <w:pPr>
        <w:pStyle w:val="4"/>
      </w:pPr>
      <w:r>
        <w:t>查看</w:t>
      </w:r>
      <w:r>
        <w:t>untag</w:t>
      </w:r>
    </w:p>
    <w:p w:rsidR="00442B5A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函数原型</w:t>
      </w:r>
    </w:p>
    <w:p w:rsidR="00442B5A" w:rsidRPr="004D4940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 w:rsidRPr="004D4940">
        <w:t>AP_ERROR_CODE_E</w:t>
      </w:r>
      <w:r w:rsidRPr="002C437E">
        <w:rPr>
          <w:rFonts w:hint="eastAsia"/>
        </w:rPr>
        <w:t xml:space="preserve"> </w:t>
      </w:r>
      <w:r>
        <w:rPr>
          <w:rFonts w:hint="eastAsia"/>
        </w:rPr>
        <w:t>vlan</w:t>
      </w:r>
      <w:r>
        <w:t>_untag_get(int port_no)</w:t>
      </w:r>
    </w:p>
    <w:p w:rsidR="00442B5A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参数说明</w:t>
      </w:r>
    </w:p>
    <w:p w:rsidR="00442B5A" w:rsidRDefault="00442B5A" w:rsidP="00442B5A">
      <w:pPr>
        <w:pStyle w:val="a5"/>
        <w:spacing w:beforeLines="50" w:before="120"/>
        <w:ind w:left="840" w:firstLineChars="0" w:firstLine="0"/>
      </w:pPr>
      <w:r>
        <w:t>port_no</w:t>
      </w:r>
      <w:r>
        <w:rPr>
          <w:rFonts w:hint="eastAsia"/>
        </w:rPr>
        <w:t>：需要</w:t>
      </w:r>
      <w:r>
        <w:t>查看</w:t>
      </w:r>
      <w:r>
        <w:rPr>
          <w:rFonts w:hint="eastAsia"/>
        </w:rPr>
        <w:t>u</w:t>
      </w:r>
      <w:r>
        <w:t>ntag</w:t>
      </w:r>
      <w:r>
        <w:t>的端口</w:t>
      </w:r>
    </w:p>
    <w:p w:rsidR="00442B5A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返回值</w:t>
      </w:r>
    </w:p>
    <w:p w:rsidR="00442B5A" w:rsidRDefault="00442B5A" w:rsidP="00442B5A">
      <w:pPr>
        <w:pStyle w:val="a5"/>
        <w:ind w:left="840" w:firstLineChars="0" w:firstLine="0"/>
        <w:rPr>
          <w:lang w:val="x-none"/>
        </w:rPr>
      </w:pPr>
      <w:r w:rsidRPr="00ED3A92">
        <w:rPr>
          <w:lang w:val="x-none"/>
        </w:rPr>
        <w:t>AP_E_NONE</w:t>
      </w:r>
      <w:r>
        <w:rPr>
          <w:rFonts w:hint="eastAsia"/>
          <w:lang w:val="x-none"/>
        </w:rPr>
        <w:tab/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成功</w:t>
      </w:r>
      <w:r>
        <w:rPr>
          <w:rFonts w:hint="eastAsia"/>
          <w:lang w:val="x-none"/>
        </w:rPr>
        <w:t>;</w:t>
      </w:r>
    </w:p>
    <w:p w:rsidR="00442B5A" w:rsidRDefault="00442B5A" w:rsidP="00442B5A">
      <w:pPr>
        <w:pStyle w:val="a5"/>
        <w:ind w:left="840" w:firstLineChars="0" w:firstLine="0"/>
        <w:rPr>
          <w:rFonts w:ascii="宋体" w:hAnsi="宋体"/>
        </w:rPr>
      </w:pPr>
      <w:r w:rsidRPr="00B35154">
        <w:rPr>
          <w:lang w:val="x-none"/>
        </w:rPr>
        <w:t>AP_E_PARAM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参数</w:t>
      </w:r>
      <w:r>
        <w:rPr>
          <w:rFonts w:ascii="宋体" w:hAnsi="宋体" w:hint="eastAsia"/>
        </w:rPr>
        <w:t>为</w:t>
      </w:r>
      <w:r w:rsidRPr="004D4940">
        <w:rPr>
          <w:rFonts w:hint="eastAsia"/>
          <w:lang w:val="x-none"/>
        </w:rPr>
        <w:t>NULL</w:t>
      </w:r>
    </w:p>
    <w:p w:rsidR="00442B5A" w:rsidRPr="004D4940" w:rsidRDefault="00442B5A" w:rsidP="00442B5A">
      <w:pPr>
        <w:pStyle w:val="a5"/>
        <w:ind w:firstLineChars="0" w:firstLine="0"/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ab/>
      </w:r>
      <w:r>
        <w:rPr>
          <w:lang w:val="x-none"/>
        </w:rPr>
        <w:t>AP_E_DEFAULT_FAIL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配置失败</w:t>
      </w:r>
    </w:p>
    <w:p w:rsidR="00442B5A" w:rsidRDefault="00442B5A" w:rsidP="00B5378D">
      <w:pPr>
        <w:pStyle w:val="a5"/>
        <w:numPr>
          <w:ilvl w:val="0"/>
          <w:numId w:val="13"/>
        </w:numPr>
        <w:spacing w:beforeLines="50" w:before="120"/>
        <w:ind w:firstLineChars="0"/>
      </w:pPr>
      <w:r>
        <w:rPr>
          <w:rFonts w:hint="eastAsia"/>
        </w:rPr>
        <w:t>功能描述</w:t>
      </w:r>
    </w:p>
    <w:p w:rsidR="00442B5A" w:rsidRDefault="00442B5A" w:rsidP="00442B5A">
      <w:pPr>
        <w:pStyle w:val="a5"/>
        <w:ind w:left="420"/>
      </w:pPr>
      <w:r>
        <w:t>查看端口</w:t>
      </w:r>
      <w:r>
        <w:rPr>
          <w:rFonts w:hint="eastAsia"/>
        </w:rPr>
        <w:t>u</w:t>
      </w:r>
      <w:r>
        <w:t>ntag</w:t>
      </w:r>
    </w:p>
    <w:p w:rsidR="00442B5A" w:rsidRDefault="00442B5A" w:rsidP="00D51FE6">
      <w:pPr>
        <w:pStyle w:val="a5"/>
        <w:ind w:left="420"/>
      </w:pPr>
    </w:p>
    <w:p w:rsidR="00317DEF" w:rsidRPr="00DC5BB3" w:rsidRDefault="00317DEF" w:rsidP="00632436">
      <w:pPr>
        <w:pStyle w:val="a5"/>
        <w:ind w:left="420"/>
      </w:pPr>
    </w:p>
    <w:p w:rsidR="001441DE" w:rsidRDefault="001441DE" w:rsidP="00B5378D">
      <w:pPr>
        <w:pStyle w:val="2"/>
        <w:numPr>
          <w:ilvl w:val="1"/>
          <w:numId w:val="9"/>
        </w:numPr>
      </w:pPr>
      <w:bookmarkStart w:id="69" w:name="_Toc440371327"/>
      <w:bookmarkStart w:id="70" w:name="_Toc441224921"/>
      <w:bookmarkStart w:id="71" w:name="OLE_LINK8"/>
      <w:bookmarkStart w:id="72" w:name="OLE_LINK9"/>
      <w:r>
        <w:t>VLAN</w:t>
      </w:r>
      <w:r>
        <w:rPr>
          <w:rFonts w:hint="eastAsia"/>
        </w:rPr>
        <w:t>命令</w:t>
      </w:r>
      <w:r>
        <w:t>行</w:t>
      </w:r>
      <w:bookmarkEnd w:id="69"/>
      <w:bookmarkEnd w:id="70"/>
    </w:p>
    <w:p w:rsidR="001441DE" w:rsidRDefault="001441DE" w:rsidP="00B5378D">
      <w:pPr>
        <w:pStyle w:val="3"/>
        <w:numPr>
          <w:ilvl w:val="2"/>
          <w:numId w:val="9"/>
        </w:numPr>
      </w:pPr>
      <w:bookmarkStart w:id="73" w:name="_Toc440371328"/>
      <w:bookmarkStart w:id="74" w:name="_Toc441224922"/>
      <w:r>
        <w:rPr>
          <w:rFonts w:hint="eastAsia"/>
        </w:rPr>
        <w:t>功能说明</w:t>
      </w:r>
      <w:bookmarkEnd w:id="73"/>
      <w:bookmarkEnd w:id="74"/>
    </w:p>
    <w:p w:rsidR="00A206EF" w:rsidRPr="00A206EF" w:rsidRDefault="00A206EF" w:rsidP="00A206EF">
      <w:pPr>
        <w:pStyle w:val="a5"/>
      </w:pPr>
      <w:r>
        <w:t>实现以下配置命令：</w:t>
      </w:r>
    </w:p>
    <w:p w:rsidR="00B5519F" w:rsidRDefault="003A31E9" w:rsidP="00B5519F">
      <w:pPr>
        <w:pStyle w:val="a5"/>
        <w:ind w:firstLineChars="0"/>
        <w:rPr>
          <w:rFonts w:ascii="宋体" w:hAnsi="宋体"/>
        </w:rPr>
      </w:pPr>
      <w:r>
        <w:rPr>
          <w:rFonts w:ascii="宋体" w:hAnsi="宋体"/>
        </w:rPr>
        <w:t xml:space="preserve">vlan </w:t>
      </w:r>
      <w:r w:rsidR="004F67D4">
        <w:rPr>
          <w:rFonts w:ascii="宋体" w:hAnsi="宋体"/>
        </w:rPr>
        <w:t xml:space="preserve"> add</w:t>
      </w:r>
      <w:r w:rsidR="004F67D4">
        <w:rPr>
          <w:rFonts w:ascii="宋体" w:hAnsi="宋体" w:hint="eastAsia"/>
        </w:rPr>
        <w:t>/</w:t>
      </w:r>
      <w:r w:rsidR="004F67D4">
        <w:rPr>
          <w:rFonts w:ascii="宋体" w:hAnsi="宋体"/>
        </w:rPr>
        <w:t>del &lt;vlan_id&gt; //创建</w:t>
      </w:r>
      <w:r w:rsidR="004F67D4">
        <w:rPr>
          <w:rFonts w:ascii="宋体" w:hAnsi="宋体" w:hint="eastAsia"/>
        </w:rPr>
        <w:t>/</w:t>
      </w:r>
      <w:r w:rsidR="004F67D4">
        <w:rPr>
          <w:rFonts w:ascii="宋体" w:hAnsi="宋体"/>
        </w:rPr>
        <w:t>删除vlan</w:t>
      </w:r>
    </w:p>
    <w:p w:rsidR="004F67D4" w:rsidRDefault="003A31E9" w:rsidP="00B5519F">
      <w:pPr>
        <w:pStyle w:val="a5"/>
        <w:ind w:firstLineChars="0"/>
        <w:rPr>
          <w:rFonts w:ascii="宋体" w:hAnsi="宋体"/>
        </w:rPr>
      </w:pPr>
      <w:r>
        <w:rPr>
          <w:rFonts w:ascii="宋体" w:hAnsi="宋体"/>
        </w:rPr>
        <w:lastRenderedPageBreak/>
        <w:t>vlan</w:t>
      </w:r>
      <w:r w:rsidR="004F67D4">
        <w:rPr>
          <w:rFonts w:ascii="宋体" w:hAnsi="宋体"/>
        </w:rPr>
        <w:t xml:space="preserve"> port </w:t>
      </w:r>
      <w:r w:rsidR="004F67D4">
        <w:rPr>
          <w:rFonts w:ascii="宋体" w:hAnsi="宋体" w:hint="eastAsia"/>
        </w:rPr>
        <w:t>&lt;</w:t>
      </w:r>
      <w:r w:rsidR="004F67D4">
        <w:rPr>
          <w:rFonts w:ascii="宋体" w:hAnsi="宋体"/>
        </w:rPr>
        <w:t>port_no&gt; &lt;link_type&gt; //设置port为那种类型（access/trunk/hybrid）</w:t>
      </w:r>
    </w:p>
    <w:p w:rsidR="004F67D4" w:rsidRPr="003A31E9" w:rsidRDefault="003A31E9" w:rsidP="003A31E9">
      <w:pPr>
        <w:pStyle w:val="a5"/>
      </w:pPr>
      <w:r>
        <w:rPr>
          <w:rFonts w:ascii="宋体" w:hAnsi="宋体"/>
        </w:rPr>
        <w:t>vlan</w:t>
      </w:r>
      <w:r w:rsidR="004F67D4">
        <w:rPr>
          <w:rFonts w:ascii="宋体" w:hAnsi="宋体"/>
        </w:rPr>
        <w:t xml:space="preserve"> </w:t>
      </w:r>
      <w:r>
        <w:rPr>
          <w:rFonts w:ascii="宋体" w:hAnsi="宋体"/>
        </w:rPr>
        <w:t>port &lt;port_no&gt; tag/</w:t>
      </w:r>
      <w:r w:rsidRPr="003A31E9">
        <w:rPr>
          <w:rFonts w:hint="eastAsia"/>
        </w:rPr>
        <w:t xml:space="preserve"> </w:t>
      </w:r>
      <w:r>
        <w:rPr>
          <w:rFonts w:hint="eastAsia"/>
        </w:rPr>
        <w:t>u</w:t>
      </w:r>
      <w:r>
        <w:t xml:space="preserve">ntag  </w:t>
      </w:r>
      <w:r>
        <w:rPr>
          <w:rFonts w:ascii="宋体" w:hAnsi="宋体"/>
        </w:rPr>
        <w:t>&lt;vlan_id&gt;  //向vlan里添加</w:t>
      </w:r>
      <w:r>
        <w:rPr>
          <w:rFonts w:ascii="宋体" w:hAnsi="宋体" w:hint="eastAsia"/>
        </w:rPr>
        <w:t>/</w:t>
      </w:r>
      <w:r>
        <w:rPr>
          <w:rFonts w:ascii="宋体" w:hAnsi="宋体"/>
        </w:rPr>
        <w:t>删除port</w:t>
      </w:r>
    </w:p>
    <w:p w:rsidR="004F67D4" w:rsidRDefault="003A31E9" w:rsidP="00B5519F">
      <w:pPr>
        <w:pStyle w:val="a5"/>
        <w:ind w:firstLineChars="0"/>
        <w:rPr>
          <w:rFonts w:ascii="宋体" w:hAnsi="宋体"/>
        </w:rPr>
      </w:pPr>
      <w:r>
        <w:rPr>
          <w:rFonts w:ascii="宋体" w:hAnsi="宋体"/>
        </w:rPr>
        <w:t>vlan</w:t>
      </w:r>
      <w:r w:rsidR="004F67D4">
        <w:rPr>
          <w:rFonts w:ascii="宋体" w:hAnsi="宋体"/>
        </w:rPr>
        <w:t xml:space="preserve"> port &lt;port_no&gt; pvid &lt;pvid_number&gt; //设置pvid</w:t>
      </w:r>
    </w:p>
    <w:p w:rsidR="004F67D4" w:rsidRDefault="003A31E9" w:rsidP="00B5519F">
      <w:pPr>
        <w:pStyle w:val="a5"/>
        <w:ind w:firstLineChars="0"/>
        <w:rPr>
          <w:rFonts w:ascii="宋体" w:hAnsi="宋体"/>
        </w:rPr>
      </w:pPr>
      <w:r>
        <w:rPr>
          <w:rFonts w:ascii="宋体" w:hAnsi="宋体"/>
        </w:rPr>
        <w:t>vlan</w:t>
      </w:r>
      <w:r w:rsidR="004F67D4">
        <w:rPr>
          <w:rFonts w:ascii="宋体" w:hAnsi="宋体"/>
        </w:rPr>
        <w:t xml:space="preserve"> show </w:t>
      </w:r>
      <w:r w:rsidR="004F67D4">
        <w:rPr>
          <w:rFonts w:ascii="宋体" w:hAnsi="宋体" w:hint="eastAsia"/>
        </w:rPr>
        <w:t>/</w:t>
      </w:r>
      <w:r w:rsidR="004F67D4">
        <w:rPr>
          <w:rFonts w:ascii="宋体" w:hAnsi="宋体"/>
        </w:rPr>
        <w:t>/显示vlan</w:t>
      </w:r>
      <w:r w:rsidR="005E1C98">
        <w:rPr>
          <w:rFonts w:ascii="宋体" w:hAnsi="宋体"/>
        </w:rPr>
        <w:t>（vlan_id，vlan下有哪些port，port的pvid，port的link-type）</w:t>
      </w:r>
    </w:p>
    <w:p w:rsidR="0014519B" w:rsidRDefault="001441DE" w:rsidP="00122183">
      <w:pPr>
        <w:pStyle w:val="3"/>
      </w:pPr>
      <w:bookmarkStart w:id="75" w:name="_Toc440371329"/>
      <w:bookmarkStart w:id="76" w:name="_Toc441224923"/>
      <w:bookmarkStart w:id="77" w:name="OLE_LINK46"/>
      <w:r>
        <w:t>数据结构</w:t>
      </w:r>
      <w:bookmarkEnd w:id="75"/>
      <w:bookmarkEnd w:id="76"/>
    </w:p>
    <w:p w:rsidR="00176FBD" w:rsidRDefault="00176FBD" w:rsidP="00176FBD">
      <w:pPr>
        <w:rPr>
          <w:kern w:val="0"/>
          <w:szCs w:val="21"/>
        </w:rPr>
      </w:pPr>
      <w:bookmarkStart w:id="78" w:name="OLE_LINK16"/>
      <w:bookmarkStart w:id="79" w:name="OLE_LINK17"/>
      <w:r>
        <w:t>Nvarm</w:t>
      </w:r>
      <w:r>
        <w:rPr>
          <w:rFonts w:ascii="宋体" w:hAnsi="宋体" w:hint="eastAsia"/>
        </w:rPr>
        <w:t>里面需要数据：</w:t>
      </w:r>
    </w:p>
    <w:p w:rsidR="00176FBD" w:rsidRDefault="00176FBD" w:rsidP="00176FBD">
      <w:pPr>
        <w:pStyle w:val="a5"/>
      </w:pPr>
      <w:r w:rsidRPr="00EF4454">
        <w:rPr>
          <w:rFonts w:ascii="宋体" w:hAnsi="宋体" w:hint="eastAsia"/>
          <w:highlight w:val="yellow"/>
        </w:rPr>
        <w:t>对于</w:t>
      </w:r>
      <w:r w:rsidRPr="00EF4454">
        <w:rPr>
          <w:highlight w:val="yellow"/>
        </w:rPr>
        <w:t xml:space="preserve">Port  </w:t>
      </w:r>
      <w:r w:rsidRPr="00EF4454">
        <w:rPr>
          <w:rFonts w:ascii="宋体" w:hAnsi="宋体" w:hint="eastAsia"/>
          <w:highlight w:val="yellow"/>
        </w:rPr>
        <w:t>：</w:t>
      </w:r>
    </w:p>
    <w:p w:rsidR="00176FBD" w:rsidRDefault="00EF4454" w:rsidP="00224E64">
      <w:pPr>
        <w:pStyle w:val="a5"/>
        <w:ind w:left="420" w:firstLineChars="0" w:firstLine="0"/>
      </w:pPr>
      <w:bookmarkStart w:id="80" w:name="OLE_LINK47"/>
      <w:bookmarkStart w:id="81" w:name="OLE_LINK48"/>
      <w:bookmarkStart w:id="82" w:name="OLE_LINK49"/>
      <w:r>
        <w:t>#define PORT</w:t>
      </w:r>
      <w:r w:rsidR="00176FBD">
        <w:t>_LINK_TYPE</w:t>
      </w:r>
      <w:r w:rsidR="00A877BC">
        <w:t xml:space="preserve">   </w:t>
      </w:r>
      <w:r>
        <w:t xml:space="preserve"> “port</w:t>
      </w:r>
      <w:r w:rsidR="00176FBD">
        <w:t>_link_type”</w:t>
      </w:r>
    </w:p>
    <w:p w:rsidR="00224E64" w:rsidRDefault="00224E64" w:rsidP="00224E64">
      <w:pPr>
        <w:pStyle w:val="a5"/>
        <w:ind w:left="840" w:firstLineChars="0" w:firstLine="0"/>
      </w:pPr>
      <w:r>
        <w:t>//</w:t>
      </w:r>
      <w:r>
        <w:t>每一个</w:t>
      </w:r>
      <w:r>
        <w:t>port</w:t>
      </w:r>
      <w:r>
        <w:t>对应的</w:t>
      </w:r>
      <w:r>
        <w:t>link_type</w:t>
      </w:r>
      <w:r>
        <w:t>，例如：</w:t>
      </w:r>
      <w:r>
        <w:rPr>
          <w:rFonts w:hint="eastAsia"/>
        </w:rPr>
        <w:t>0</w:t>
      </w:r>
      <w:r>
        <w:t>；</w:t>
      </w:r>
      <w:r>
        <w:rPr>
          <w:rFonts w:hint="eastAsia"/>
        </w:rPr>
        <w:t>1</w:t>
      </w:r>
      <w:r>
        <w:t>；</w:t>
      </w:r>
      <w:r>
        <w:rPr>
          <w:rFonts w:hint="eastAsia"/>
        </w:rPr>
        <w:t>2</w:t>
      </w:r>
      <w:r>
        <w:t>（</w:t>
      </w:r>
      <w:r>
        <w:rPr>
          <w:rFonts w:hint="eastAsia"/>
        </w:rPr>
        <w:t>0</w:t>
      </w:r>
      <w:r>
        <w:t>：</w:t>
      </w:r>
      <w:r>
        <w:t>port</w:t>
      </w:r>
      <w:r>
        <w:rPr>
          <w:rFonts w:hint="eastAsia"/>
        </w:rPr>
        <w:t>0</w:t>
      </w:r>
      <w:r>
        <w:t>的</w:t>
      </w:r>
      <w:r>
        <w:t>link_type</w:t>
      </w:r>
      <w:r>
        <w:t>是</w:t>
      </w:r>
      <w:r>
        <w:t>access</w:t>
      </w:r>
      <w:r>
        <w:t>；</w:t>
      </w:r>
      <w:r>
        <w:rPr>
          <w:rFonts w:hint="eastAsia"/>
        </w:rPr>
        <w:t>1</w:t>
      </w:r>
      <w:r>
        <w:t>：</w:t>
      </w:r>
      <w:r>
        <w:t>port1</w:t>
      </w:r>
      <w:r>
        <w:t>的</w:t>
      </w:r>
      <w:r>
        <w:t>link_type</w:t>
      </w:r>
      <w:r>
        <w:t>是</w:t>
      </w:r>
      <w:r>
        <w:t>trunk</w:t>
      </w:r>
      <w:r>
        <w:t>；</w:t>
      </w:r>
      <w:r>
        <w:rPr>
          <w:rFonts w:hint="eastAsia"/>
        </w:rPr>
        <w:t>2</w:t>
      </w:r>
      <w:r>
        <w:t>：</w:t>
      </w:r>
      <w:r>
        <w:t>port2</w:t>
      </w:r>
      <w:r>
        <w:t>的</w:t>
      </w:r>
      <w:r>
        <w:t>link_type</w:t>
      </w:r>
      <w:r>
        <w:t>是</w:t>
      </w:r>
      <w:r>
        <w:t>hybrid</w:t>
      </w:r>
      <w:r>
        <w:t>）</w:t>
      </w:r>
    </w:p>
    <w:p w:rsidR="00EF4454" w:rsidRPr="00224E64" w:rsidRDefault="00EF4454" w:rsidP="00176FBD">
      <w:pPr>
        <w:pStyle w:val="a5"/>
      </w:pPr>
    </w:p>
    <w:p w:rsidR="00224E64" w:rsidRDefault="00EF4454" w:rsidP="00224E64">
      <w:pPr>
        <w:pStyle w:val="a5"/>
        <w:ind w:firstLineChars="0"/>
      </w:pPr>
      <w:r>
        <w:t>#define PORT</w:t>
      </w:r>
      <w:r w:rsidR="00176FBD">
        <w:t>_PVID      </w:t>
      </w:r>
      <w:r w:rsidR="00A877BC">
        <w:t xml:space="preserve">   </w:t>
      </w:r>
      <w:r w:rsidR="00176FBD">
        <w:t>     </w:t>
      </w:r>
      <w:r w:rsidR="00A877BC">
        <w:t xml:space="preserve"> </w:t>
      </w:r>
      <w:r>
        <w:t>“port</w:t>
      </w:r>
      <w:r w:rsidR="00176FBD">
        <w:t>_pvid”</w:t>
      </w:r>
    </w:p>
    <w:p w:rsidR="00224E64" w:rsidRDefault="00224E64" w:rsidP="00224E64">
      <w:pPr>
        <w:pStyle w:val="a5"/>
        <w:ind w:left="420" w:firstLineChars="0"/>
      </w:pPr>
      <w:r>
        <w:t>//</w:t>
      </w:r>
      <w:r>
        <w:t>每一个</w:t>
      </w:r>
      <w:r>
        <w:t>port</w:t>
      </w:r>
      <w:r>
        <w:t>对应的</w:t>
      </w:r>
      <w:r>
        <w:t>pvid</w:t>
      </w:r>
      <w:r>
        <w:t>，例如：</w:t>
      </w:r>
      <w:r>
        <w:rPr>
          <w:rFonts w:hint="eastAsia"/>
        </w:rPr>
        <w:t>1</w:t>
      </w:r>
      <w:r>
        <w:t>00</w:t>
      </w:r>
      <w:r>
        <w:t>；</w:t>
      </w:r>
      <w:r>
        <w:rPr>
          <w:rFonts w:hint="eastAsia"/>
        </w:rPr>
        <w:t>2</w:t>
      </w:r>
      <w:r>
        <w:t>00</w:t>
      </w:r>
      <w:r>
        <w:t>（</w:t>
      </w:r>
      <w:r>
        <w:rPr>
          <w:rFonts w:hint="eastAsia"/>
        </w:rPr>
        <w:t>1</w:t>
      </w:r>
      <w:r>
        <w:t>00</w:t>
      </w:r>
      <w:r>
        <w:t>：</w:t>
      </w:r>
      <w:r>
        <w:t>port0</w:t>
      </w:r>
      <w:r>
        <w:t>的</w:t>
      </w:r>
      <w:r>
        <w:t>pvid</w:t>
      </w:r>
      <w:r>
        <w:t>是</w:t>
      </w:r>
      <w:r>
        <w:rPr>
          <w:rFonts w:hint="eastAsia"/>
        </w:rPr>
        <w:t>1</w:t>
      </w:r>
      <w:r>
        <w:t>00</w:t>
      </w:r>
      <w:r>
        <w:t>；</w:t>
      </w:r>
      <w:r>
        <w:rPr>
          <w:rFonts w:hint="eastAsia"/>
        </w:rPr>
        <w:t>2</w:t>
      </w:r>
      <w:r>
        <w:t>00</w:t>
      </w:r>
      <w:r>
        <w:t>：</w:t>
      </w:r>
      <w:r>
        <w:t>port1</w:t>
      </w:r>
      <w:r>
        <w:t>的</w:t>
      </w:r>
      <w:r>
        <w:t>pvid</w:t>
      </w:r>
      <w:r>
        <w:t>是</w:t>
      </w:r>
      <w:r>
        <w:rPr>
          <w:rFonts w:hint="eastAsia"/>
        </w:rPr>
        <w:t>2</w:t>
      </w:r>
      <w:r>
        <w:t>00</w:t>
      </w:r>
      <w:r>
        <w:t>）</w:t>
      </w:r>
    </w:p>
    <w:p w:rsidR="00176FBD" w:rsidRPr="00224E64" w:rsidRDefault="00176FBD" w:rsidP="00224E64">
      <w:pPr>
        <w:pStyle w:val="a5"/>
        <w:ind w:left="420" w:firstLineChars="0"/>
      </w:pPr>
    </w:p>
    <w:p w:rsidR="00EF4454" w:rsidRPr="00224E64" w:rsidRDefault="00EF4454" w:rsidP="00176FBD">
      <w:pPr>
        <w:pStyle w:val="a5"/>
      </w:pPr>
    </w:p>
    <w:p w:rsidR="00224E64" w:rsidRDefault="00224E64" w:rsidP="00176FBD">
      <w:pPr>
        <w:pStyle w:val="a5"/>
      </w:pPr>
    </w:p>
    <w:p w:rsidR="00224E64" w:rsidRDefault="00EF4454" w:rsidP="00224E64">
      <w:pPr>
        <w:pStyle w:val="a5"/>
        <w:ind w:left="840" w:firstLineChars="0" w:hanging="420"/>
      </w:pPr>
      <w:r>
        <w:t>#define PORT</w:t>
      </w:r>
      <w:r w:rsidR="00224E64">
        <w:t>_UNTAG</w:t>
      </w:r>
      <w:r w:rsidR="00224E64">
        <w:tab/>
      </w:r>
      <w:r w:rsidR="00224E64">
        <w:tab/>
      </w:r>
      <w:r w:rsidR="00224E64">
        <w:tab/>
        <w:t xml:space="preserve">“port_untag” </w:t>
      </w:r>
    </w:p>
    <w:p w:rsidR="00224E64" w:rsidRDefault="00224E64" w:rsidP="00224E64">
      <w:pPr>
        <w:pStyle w:val="a5"/>
        <w:ind w:left="840" w:firstLineChars="0" w:firstLine="0"/>
      </w:pPr>
      <w:r>
        <w:t>//</w:t>
      </w:r>
      <w:r>
        <w:t>每一个</w:t>
      </w:r>
      <w:r>
        <w:t>port</w:t>
      </w:r>
      <w:r>
        <w:t>对应</w:t>
      </w:r>
      <w:r>
        <w:t>vlan</w:t>
      </w:r>
      <w:r>
        <w:t>的模式是</w:t>
      </w:r>
      <w:r>
        <w:t>untag</w:t>
      </w:r>
      <w:r>
        <w:t>，例如：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,</w:t>
      </w:r>
      <w:r>
        <w:t>200</w:t>
      </w:r>
      <w:r>
        <w:t>；</w:t>
      </w:r>
      <w:r>
        <w:rPr>
          <w:rFonts w:hint="eastAsia"/>
        </w:rPr>
        <w:t>3</w:t>
      </w:r>
      <w:r>
        <w:t>00</w:t>
      </w:r>
      <w:r>
        <w:rPr>
          <w:rFonts w:hint="eastAsia"/>
        </w:rPr>
        <w:t>,</w:t>
      </w:r>
      <w:r>
        <w:t>400</w:t>
      </w:r>
      <w:r>
        <w:t>；（对于</w:t>
      </w:r>
      <w:r>
        <w:t>port0</w:t>
      </w:r>
      <w:r>
        <w:t>针对</w:t>
      </w:r>
      <w:r>
        <w:t>vlan100</w:t>
      </w:r>
      <w:r>
        <w:t>，</w:t>
      </w:r>
      <w:r>
        <w:t xml:space="preserve">vlan200 </w:t>
      </w:r>
      <w:r>
        <w:t>的模式是</w:t>
      </w:r>
      <w:r>
        <w:t>untag</w:t>
      </w:r>
      <w:r>
        <w:t>；对于</w:t>
      </w:r>
      <w:r>
        <w:t>port1</w:t>
      </w:r>
      <w:r>
        <w:t>针对</w:t>
      </w:r>
      <w:r>
        <w:t>vlan300</w:t>
      </w:r>
      <w:r>
        <w:t>，</w:t>
      </w:r>
      <w:r>
        <w:t>vlan400</w:t>
      </w:r>
      <w:r>
        <w:t>的模式是</w:t>
      </w:r>
      <w:r>
        <w:t>untag</w:t>
      </w:r>
      <w:r>
        <w:t>）</w:t>
      </w:r>
    </w:p>
    <w:p w:rsidR="00224E64" w:rsidRPr="00224E64" w:rsidRDefault="00224E64" w:rsidP="00224E64">
      <w:pPr>
        <w:pStyle w:val="a5"/>
        <w:ind w:left="840" w:firstLineChars="0" w:hanging="420"/>
      </w:pPr>
    </w:p>
    <w:bookmarkEnd w:id="80"/>
    <w:bookmarkEnd w:id="81"/>
    <w:bookmarkEnd w:id="82"/>
    <w:p w:rsidR="00176FBD" w:rsidRDefault="00176FBD" w:rsidP="00176FBD">
      <w:pPr>
        <w:pStyle w:val="a5"/>
      </w:pPr>
    </w:p>
    <w:p w:rsidR="00176FBD" w:rsidRDefault="00176FBD" w:rsidP="00176FBD">
      <w:pPr>
        <w:pStyle w:val="a5"/>
      </w:pPr>
      <w:r>
        <w:t>#define PORT</w:t>
      </w:r>
      <w:r w:rsidR="00224E64">
        <w:t>_TAG</w:t>
      </w:r>
      <w:r w:rsidR="00224E64">
        <w:tab/>
      </w:r>
      <w:r w:rsidR="00224E64">
        <w:tab/>
      </w:r>
      <w:r w:rsidR="00224E64">
        <w:tab/>
        <w:t>“port_tag”</w:t>
      </w:r>
    </w:p>
    <w:p w:rsidR="00224E64" w:rsidRDefault="00224E64" w:rsidP="00F14C18">
      <w:pPr>
        <w:pStyle w:val="a5"/>
        <w:ind w:left="840" w:firstLineChars="0" w:firstLine="0"/>
      </w:pPr>
      <w:r>
        <w:t>//</w:t>
      </w:r>
      <w:r>
        <w:t>每一个</w:t>
      </w:r>
      <w:r>
        <w:t>port</w:t>
      </w:r>
      <w:r>
        <w:t>对应</w:t>
      </w:r>
      <w:r>
        <w:t>vlan</w:t>
      </w:r>
      <w:r>
        <w:t>的模式是</w:t>
      </w:r>
      <w:r>
        <w:t>tag</w:t>
      </w:r>
      <w:r>
        <w:t>，例如</w:t>
      </w:r>
      <w:r w:rsidR="00F14C18">
        <w:t>：</w:t>
      </w:r>
      <w:r w:rsidR="00F14C18">
        <w:rPr>
          <w:rFonts w:hint="eastAsia"/>
        </w:rPr>
        <w:t>1</w:t>
      </w:r>
      <w:r w:rsidR="00F14C18">
        <w:t>00</w:t>
      </w:r>
      <w:r w:rsidR="00F14C18">
        <w:rPr>
          <w:rFonts w:hint="eastAsia"/>
        </w:rPr>
        <w:t>,</w:t>
      </w:r>
      <w:r w:rsidR="00F14C18">
        <w:t>200</w:t>
      </w:r>
      <w:r w:rsidR="00F14C18">
        <w:t>；</w:t>
      </w:r>
      <w:r w:rsidR="00F14C18">
        <w:rPr>
          <w:rFonts w:hint="eastAsia"/>
        </w:rPr>
        <w:t>3</w:t>
      </w:r>
      <w:r w:rsidR="00F14C18">
        <w:t>00</w:t>
      </w:r>
      <w:r w:rsidR="00F14C18">
        <w:rPr>
          <w:rFonts w:hint="eastAsia"/>
        </w:rPr>
        <w:t>,</w:t>
      </w:r>
      <w:r w:rsidR="00F14C18">
        <w:t>400</w:t>
      </w:r>
      <w:r w:rsidR="00F14C18">
        <w:t>；（对于</w:t>
      </w:r>
      <w:r w:rsidR="00F14C18">
        <w:t>port0</w:t>
      </w:r>
      <w:r w:rsidR="00F14C18">
        <w:t>针对</w:t>
      </w:r>
      <w:r w:rsidR="00F14C18">
        <w:t>vlan100</w:t>
      </w:r>
      <w:r w:rsidR="00F14C18">
        <w:t>，</w:t>
      </w:r>
      <w:r w:rsidR="00F14C18">
        <w:t xml:space="preserve">vlan200 </w:t>
      </w:r>
      <w:r w:rsidR="00F14C18">
        <w:t>的模式是</w:t>
      </w:r>
      <w:r w:rsidR="00F14C18">
        <w:t>tag</w:t>
      </w:r>
      <w:r w:rsidR="00F14C18">
        <w:t>；对于</w:t>
      </w:r>
      <w:r w:rsidR="00F14C18">
        <w:t>port1</w:t>
      </w:r>
      <w:r w:rsidR="00F14C18">
        <w:t>针对</w:t>
      </w:r>
      <w:r w:rsidR="00F14C18">
        <w:t>vlan300</w:t>
      </w:r>
      <w:r w:rsidR="00F14C18">
        <w:t>，</w:t>
      </w:r>
      <w:r w:rsidR="00F14C18">
        <w:t>vlan400</w:t>
      </w:r>
      <w:r w:rsidR="00F14C18">
        <w:t>的模式是</w:t>
      </w:r>
      <w:r w:rsidR="00F14C18">
        <w:t>tag</w:t>
      </w:r>
      <w:r w:rsidR="00F14C18">
        <w:t>）</w:t>
      </w:r>
    </w:p>
    <w:p w:rsidR="00A877BC" w:rsidRPr="00A877BC" w:rsidRDefault="00A877BC" w:rsidP="00176FBD"/>
    <w:p w:rsidR="005C6C60" w:rsidRDefault="00176FBD" w:rsidP="00176FBD">
      <w:r>
        <w:t xml:space="preserve">         </w:t>
      </w:r>
    </w:p>
    <w:p w:rsidR="00176FBD" w:rsidRDefault="00176FBD" w:rsidP="005C6C60">
      <w:pPr>
        <w:ind w:firstLine="420"/>
      </w:pPr>
      <w:r w:rsidRPr="00EC28CE">
        <w:rPr>
          <w:rFonts w:ascii="宋体" w:hAnsi="宋体" w:hint="eastAsia"/>
          <w:highlight w:val="yellow"/>
        </w:rPr>
        <w:t>对于</w:t>
      </w:r>
      <w:r w:rsidRPr="00EC28CE">
        <w:rPr>
          <w:highlight w:val="yellow"/>
        </w:rPr>
        <w:t>vlan</w:t>
      </w:r>
      <w:r w:rsidRPr="00EC28CE">
        <w:rPr>
          <w:rFonts w:ascii="宋体" w:hAnsi="宋体" w:hint="eastAsia"/>
          <w:highlight w:val="yellow"/>
        </w:rPr>
        <w:t>：</w:t>
      </w:r>
    </w:p>
    <w:p w:rsidR="00176FBD" w:rsidRDefault="00176FBD" w:rsidP="00176FBD">
      <w:r>
        <w:t>         #define VLAN_ID “vlan_id”</w:t>
      </w:r>
      <w:r w:rsidR="005C6C60">
        <w:t xml:space="preserve">  //</w:t>
      </w:r>
      <w:r w:rsidR="005C6C60">
        <w:t>表示</w:t>
      </w:r>
      <w:r w:rsidR="005C6C60">
        <w:rPr>
          <w:rFonts w:hint="eastAsia"/>
        </w:rPr>
        <w:t xml:space="preserve"> </w:t>
      </w:r>
      <w:r w:rsidR="005C6C60">
        <w:t>创建的</w:t>
      </w:r>
      <w:r w:rsidR="005C6C60">
        <w:t>vlan</w:t>
      </w:r>
      <w:r w:rsidR="00306422">
        <w:t xml:space="preserve"> </w:t>
      </w:r>
      <w:r w:rsidR="00306422">
        <w:t>例：</w:t>
      </w:r>
      <w:r w:rsidR="00306422">
        <w:rPr>
          <w:rFonts w:hint="eastAsia"/>
        </w:rPr>
        <w:t>v</w:t>
      </w:r>
      <w:r w:rsidR="00306422">
        <w:t>lan_id = 100</w:t>
      </w:r>
      <w:r w:rsidR="00306422">
        <w:t>，</w:t>
      </w:r>
      <w:r w:rsidR="00306422">
        <w:t>200</w:t>
      </w:r>
      <w:r w:rsidR="00306422">
        <w:t>，</w:t>
      </w:r>
      <w:r w:rsidR="00306422">
        <w:t>…</w:t>
      </w:r>
    </w:p>
    <w:p w:rsidR="00176FBD" w:rsidRDefault="005C6C60" w:rsidP="00176FBD">
      <w:r>
        <w:t xml:space="preserve">         </w:t>
      </w:r>
    </w:p>
    <w:p w:rsidR="00A877BC" w:rsidRDefault="00A877BC" w:rsidP="00A877BC">
      <w:pPr>
        <w:ind w:firstLine="420"/>
        <w:rPr>
          <w:rFonts w:ascii="宋体" w:hAnsi="宋体"/>
        </w:rPr>
      </w:pPr>
    </w:p>
    <w:p w:rsidR="00176FBD" w:rsidRDefault="00A877BC" w:rsidP="00A877BC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对于</w:t>
      </w:r>
      <w:r w:rsidR="00176FBD">
        <w:t>port</w:t>
      </w:r>
      <w:r w:rsidR="00176FBD">
        <w:rPr>
          <w:rFonts w:ascii="宋体" w:hAnsi="宋体" w:hint="eastAsia"/>
        </w:rPr>
        <w:t>的结构体：</w:t>
      </w:r>
    </w:p>
    <w:p w:rsidR="00176FBD" w:rsidRDefault="00176FBD" w:rsidP="00176FBD">
      <w:pPr>
        <w:pStyle w:val="a5"/>
        <w:rPr>
          <w:rFonts w:ascii="Calibri" w:hAnsi="Calibri"/>
        </w:rPr>
      </w:pPr>
      <w:r>
        <w:t>typedef enum{</w:t>
      </w:r>
    </w:p>
    <w:p w:rsidR="00176FBD" w:rsidRDefault="00176FBD" w:rsidP="00176FBD">
      <w:pPr>
        <w:pStyle w:val="a5"/>
      </w:pPr>
      <w:r>
        <w:t>                   NULL,</w:t>
      </w:r>
    </w:p>
    <w:p w:rsidR="00176FBD" w:rsidRDefault="00176FBD" w:rsidP="00176FBD">
      <w:pPr>
        <w:pStyle w:val="a5"/>
      </w:pPr>
      <w:r>
        <w:t>                 ACCESS,</w:t>
      </w:r>
    </w:p>
    <w:p w:rsidR="00176FBD" w:rsidRDefault="00176FBD" w:rsidP="00176FBD">
      <w:pPr>
        <w:pStyle w:val="a5"/>
      </w:pPr>
      <w:r>
        <w:t>                   TRUNK,</w:t>
      </w:r>
    </w:p>
    <w:p w:rsidR="00176FBD" w:rsidRDefault="00176FBD" w:rsidP="00176FBD">
      <w:pPr>
        <w:pStyle w:val="a5"/>
      </w:pPr>
      <w:r>
        <w:t>                   HYBRID,</w:t>
      </w:r>
    </w:p>
    <w:p w:rsidR="00176FBD" w:rsidRDefault="00176FBD" w:rsidP="00176FBD">
      <w:pPr>
        <w:pStyle w:val="a5"/>
      </w:pPr>
      <w:r>
        <w:t>}VLAN_PORT_TYPE;</w:t>
      </w:r>
    </w:p>
    <w:p w:rsidR="00176FBD" w:rsidRDefault="00176FBD" w:rsidP="00176FBD">
      <w:pPr>
        <w:pStyle w:val="a5"/>
        <w:ind w:firstLineChars="0" w:firstLine="0"/>
        <w:jc w:val="left"/>
      </w:pPr>
    </w:p>
    <w:p w:rsidR="00176FBD" w:rsidRDefault="00176FBD" w:rsidP="00176FBD">
      <w:pPr>
        <w:ind w:left="420" w:firstLine="420"/>
      </w:pPr>
    </w:p>
    <w:p w:rsidR="00176FBD" w:rsidRDefault="00176FBD" w:rsidP="00176FBD">
      <w:pPr>
        <w:pStyle w:val="a5"/>
      </w:pPr>
      <w:r>
        <w:t>Typedef struct{</w:t>
      </w:r>
    </w:p>
    <w:p w:rsidR="00176FBD" w:rsidRDefault="00176FBD" w:rsidP="00176FBD">
      <w:pPr>
        <w:pStyle w:val="a5"/>
        <w:ind w:left="840"/>
        <w:jc w:val="left"/>
      </w:pPr>
      <w:r>
        <w:t xml:space="preserve">UINT32 </w:t>
      </w:r>
      <w:r w:rsidR="00A877BC">
        <w:t>p</w:t>
      </w:r>
      <w:r>
        <w:t>ort_no;</w:t>
      </w:r>
      <w:r w:rsidR="00A877BC">
        <w:t xml:space="preserve"> </w:t>
      </w:r>
    </w:p>
    <w:p w:rsidR="00176FBD" w:rsidRDefault="00176FBD" w:rsidP="00176FBD">
      <w:pPr>
        <w:pStyle w:val="a5"/>
        <w:ind w:left="840"/>
        <w:jc w:val="left"/>
      </w:pPr>
      <w:r>
        <w:t>UINT32 pvid;</w:t>
      </w:r>
    </w:p>
    <w:p w:rsidR="002F06B0" w:rsidRDefault="00A877BC" w:rsidP="00176FBD">
      <w:pPr>
        <w:pStyle w:val="a5"/>
        <w:ind w:left="840"/>
        <w:jc w:val="left"/>
      </w:pPr>
      <w:r>
        <w:t xml:space="preserve">VLAN_PORT_TYPE </w:t>
      </w:r>
      <w:r w:rsidR="002F06B0">
        <w:t>port_link_type</w:t>
      </w:r>
      <w:r>
        <w:t>; //</w:t>
      </w:r>
      <w:r>
        <w:t>端口的类型</w:t>
      </w:r>
    </w:p>
    <w:p w:rsidR="002F06B0" w:rsidRDefault="002F06B0" w:rsidP="00176FBD">
      <w:pPr>
        <w:pStyle w:val="a5"/>
        <w:ind w:left="840"/>
        <w:jc w:val="left"/>
      </w:pPr>
      <w:r>
        <w:t>list *untag   //port</w:t>
      </w:r>
      <w:r>
        <w:t>对应</w:t>
      </w:r>
      <w:r>
        <w:t>vlan</w:t>
      </w:r>
      <w:r>
        <w:t>的模式是</w:t>
      </w:r>
      <w:r>
        <w:t>untag</w:t>
      </w:r>
    </w:p>
    <w:p w:rsidR="002F06B0" w:rsidRDefault="002F06B0" w:rsidP="00176FBD">
      <w:pPr>
        <w:pStyle w:val="a5"/>
        <w:ind w:left="840"/>
        <w:jc w:val="left"/>
      </w:pPr>
      <w:r>
        <w:t>list *tag     //port</w:t>
      </w:r>
      <w:r>
        <w:t>对应</w:t>
      </w:r>
      <w:r>
        <w:t>vlan</w:t>
      </w:r>
      <w:r>
        <w:t>的模式是</w:t>
      </w:r>
      <w:r>
        <w:t>tag</w:t>
      </w:r>
    </w:p>
    <w:p w:rsidR="00176FBD" w:rsidRDefault="00176FBD" w:rsidP="00176FBD">
      <w:pPr>
        <w:pStyle w:val="a5"/>
        <w:jc w:val="left"/>
      </w:pPr>
      <w:r>
        <w:t>}PORT_DATA_T;</w:t>
      </w:r>
    </w:p>
    <w:p w:rsidR="00A877BC" w:rsidRDefault="00A877BC" w:rsidP="00A877BC">
      <w:pPr>
        <w:rPr>
          <w:rFonts w:ascii="宋体" w:hAnsi="宋体"/>
        </w:rPr>
      </w:pPr>
    </w:p>
    <w:bookmarkEnd w:id="77"/>
    <w:p w:rsidR="00D05A96" w:rsidRDefault="002F1305" w:rsidP="00D05A96">
      <w:pPr>
        <w:pStyle w:val="4"/>
      </w:pPr>
      <w:r>
        <w:t>命令</w:t>
      </w:r>
      <w:r>
        <w:rPr>
          <w:rFonts w:hint="eastAsia"/>
        </w:rPr>
        <w:t xml:space="preserve"> </w:t>
      </w:r>
      <w:r w:rsidR="001E4D4A">
        <w:rPr>
          <w:rFonts w:ascii="宋体" w:hAnsi="宋体"/>
        </w:rPr>
        <w:t>vlan add &lt;vlan_id&gt;</w:t>
      </w:r>
      <w:r w:rsidR="00E1638F">
        <w:rPr>
          <w:rFonts w:ascii="宋体" w:hAnsi="宋体"/>
        </w:rPr>
        <w:t xml:space="preserve"> 实现</w:t>
      </w:r>
    </w:p>
    <w:p w:rsidR="00D05A96" w:rsidRDefault="00D05A96" w:rsidP="00D05A96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B5519F" w:rsidRDefault="00B5519F" w:rsidP="00D05A96">
      <w:pPr>
        <w:pStyle w:val="a5"/>
        <w:ind w:left="420" w:firstLineChars="0" w:firstLine="0"/>
      </w:pPr>
      <w:r>
        <w:rPr>
          <w:rFonts w:hint="eastAsia"/>
        </w:rPr>
        <w:t>1</w:t>
      </w:r>
      <w:r>
        <w:t>&gt;</w:t>
      </w:r>
      <w:r w:rsidR="00D05A96">
        <w:rPr>
          <w:rFonts w:hint="eastAsia"/>
        </w:rPr>
        <w:t>调用</w:t>
      </w:r>
      <w:r w:rsidR="00D05A96" w:rsidRPr="004D4940">
        <w:t>AP_ERROR_CODE_E</w:t>
      </w:r>
      <w:r w:rsidR="006C0DFD">
        <w:t xml:space="preserve"> vlan</w:t>
      </w:r>
      <w:r w:rsidR="00C47516">
        <w:t>_add(int vlan_id</w:t>
      </w:r>
      <w:r w:rsidR="00D05A96">
        <w:t>)</w:t>
      </w:r>
      <w:r w:rsidR="00C47516">
        <w:rPr>
          <w:rFonts w:hint="eastAsia"/>
        </w:rPr>
        <w:t>接口</w:t>
      </w:r>
      <w:r w:rsidR="00D05A96">
        <w:t>创建的</w:t>
      </w:r>
      <w:r w:rsidR="00D05A96">
        <w:t>vlan</w:t>
      </w:r>
      <w:r w:rsidR="00D05A96">
        <w:t>，</w:t>
      </w:r>
    </w:p>
    <w:p w:rsidR="00B5519F" w:rsidRDefault="00B5519F" w:rsidP="00D05A96">
      <w:pPr>
        <w:pStyle w:val="a5"/>
        <w:ind w:left="420" w:firstLineChars="0" w:firstLine="0"/>
      </w:pPr>
      <w:r>
        <w:t>2</w:t>
      </w:r>
      <w:bookmarkStart w:id="83" w:name="OLE_LINK33"/>
      <w:bookmarkStart w:id="84" w:name="OLE_LINK34"/>
      <w:r>
        <w:t>&gt;</w:t>
      </w:r>
      <w:bookmarkEnd w:id="83"/>
      <w:bookmarkEnd w:id="84"/>
      <w:r w:rsidR="00271CD9">
        <w:t>判断调用是否成功，若成功则向</w:t>
      </w:r>
      <w:r w:rsidR="00271CD9">
        <w:t>nvarm</w:t>
      </w:r>
      <w:r w:rsidR="00271CD9">
        <w:t>里写入</w:t>
      </w:r>
      <w:r w:rsidR="001E4D4A">
        <w:rPr>
          <w:rFonts w:ascii="宋体" w:hAnsi="宋体"/>
        </w:rPr>
        <w:t>vlan_id</w:t>
      </w:r>
      <w:r w:rsidR="00271CD9">
        <w:t>值，若失败则直接返回</w:t>
      </w:r>
    </w:p>
    <w:p w:rsidR="00D05A96" w:rsidRPr="004464DF" w:rsidRDefault="00D05A96" w:rsidP="00D05A96">
      <w:pPr>
        <w:pStyle w:val="a5"/>
        <w:ind w:left="420" w:firstLineChars="0" w:firstLine="0"/>
      </w:pPr>
    </w:p>
    <w:p w:rsidR="00D05A96" w:rsidRDefault="00D05A96" w:rsidP="00D05A96">
      <w:pPr>
        <w:pStyle w:val="a5"/>
        <w:ind w:firstLine="422"/>
        <w:rPr>
          <w:b/>
        </w:rPr>
      </w:pPr>
      <w:r w:rsidRPr="006B3E1F">
        <w:rPr>
          <w:rFonts w:hint="eastAsia"/>
          <w:b/>
        </w:rPr>
        <w:lastRenderedPageBreak/>
        <w:t>流程图</w:t>
      </w:r>
    </w:p>
    <w:bookmarkStart w:id="85" w:name="OLE_LINK37"/>
    <w:bookmarkEnd w:id="78"/>
    <w:bookmarkEnd w:id="79"/>
    <w:p w:rsidR="00D05A96" w:rsidRDefault="006E1565" w:rsidP="001819E6">
      <w:pPr>
        <w:pStyle w:val="a5"/>
      </w:pPr>
      <w:r>
        <w:object w:dxaOrig="4619" w:dyaOrig="6688">
          <v:shape id="_x0000_i1042" type="#_x0000_t75" style="width:210pt;height:303.75pt" o:ole="">
            <v:imagedata r:id="rId42" o:title=""/>
          </v:shape>
          <o:OLEObject Type="Embed" ProgID="Visio.Drawing.11" ShapeID="_x0000_i1042" DrawAspect="Content" ObjectID="_1514967055" r:id="rId43"/>
        </w:object>
      </w:r>
      <w:bookmarkEnd w:id="85"/>
    </w:p>
    <w:p w:rsidR="00DA723E" w:rsidRDefault="00913C13" w:rsidP="00DA723E">
      <w:pPr>
        <w:pStyle w:val="4"/>
      </w:pPr>
      <w:r>
        <w:t>命令</w:t>
      </w:r>
      <w:r w:rsidR="00E1638F">
        <w:rPr>
          <w:rFonts w:ascii="宋体" w:hAnsi="宋体"/>
        </w:rPr>
        <w:t>vlan del &lt;vlan_id&gt; 实现</w:t>
      </w:r>
    </w:p>
    <w:p w:rsidR="00DA723E" w:rsidRDefault="00DA723E" w:rsidP="00DA723E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271CD9" w:rsidRDefault="00271CD9" w:rsidP="00B5378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调用</w:t>
      </w:r>
      <w:r w:rsidRPr="004D4940">
        <w:t>AP_ERROR_CODE_E</w:t>
      </w:r>
      <w:r>
        <w:t xml:space="preserve"> vlan_del(int vlan_id)</w:t>
      </w:r>
      <w:r>
        <w:rPr>
          <w:rFonts w:hint="eastAsia"/>
        </w:rPr>
        <w:t>接口</w:t>
      </w:r>
      <w:r>
        <w:t>创建的</w:t>
      </w:r>
      <w:r>
        <w:t>vlan</w:t>
      </w:r>
      <w:r>
        <w:t>，</w:t>
      </w:r>
    </w:p>
    <w:p w:rsidR="00271CD9" w:rsidRDefault="00271CD9" w:rsidP="00B5378D">
      <w:pPr>
        <w:pStyle w:val="a5"/>
        <w:numPr>
          <w:ilvl w:val="0"/>
          <w:numId w:val="18"/>
        </w:numPr>
        <w:ind w:firstLineChars="0"/>
      </w:pPr>
      <w:r>
        <w:t>判断调用是否成功，若成功则向</w:t>
      </w:r>
      <w:r>
        <w:t>nvarm</w:t>
      </w:r>
      <w:r>
        <w:t>里清除</w:t>
      </w:r>
      <w:r w:rsidR="001E4D4A">
        <w:rPr>
          <w:rFonts w:ascii="宋体" w:hAnsi="宋体"/>
        </w:rPr>
        <w:t>vlan_id</w:t>
      </w:r>
      <w:r>
        <w:t>值，若失败则直接返回失败。</w:t>
      </w:r>
    </w:p>
    <w:p w:rsidR="00DA723E" w:rsidRDefault="00DA723E" w:rsidP="00DA723E">
      <w:pPr>
        <w:pStyle w:val="a5"/>
        <w:ind w:firstLine="422"/>
        <w:rPr>
          <w:b/>
        </w:rPr>
      </w:pPr>
      <w:r w:rsidRPr="006B3E1F">
        <w:rPr>
          <w:rFonts w:hint="eastAsia"/>
          <w:b/>
        </w:rPr>
        <w:t>流程图</w:t>
      </w:r>
    </w:p>
    <w:p w:rsidR="00DA723E" w:rsidRDefault="006E1565" w:rsidP="001819E6">
      <w:pPr>
        <w:pStyle w:val="a5"/>
      </w:pPr>
      <w:r>
        <w:object w:dxaOrig="4619" w:dyaOrig="6688">
          <v:shape id="_x0000_i1043" type="#_x0000_t75" style="width:209.25pt;height:303pt" o:ole="">
            <v:imagedata r:id="rId44" o:title=""/>
          </v:shape>
          <o:OLEObject Type="Embed" ProgID="Visio.Drawing.11" ShapeID="_x0000_i1043" DrawAspect="Content" ObjectID="_1514967056" r:id="rId45"/>
        </w:object>
      </w:r>
    </w:p>
    <w:p w:rsidR="00E1638F" w:rsidRDefault="008B6FB6" w:rsidP="0026694D">
      <w:pPr>
        <w:pStyle w:val="4"/>
      </w:pPr>
      <w:r>
        <w:rPr>
          <w:rFonts w:ascii="宋体" w:hAnsi="宋体"/>
        </w:rPr>
        <w:t>vlan</w:t>
      </w:r>
      <w:r w:rsidR="00E1638F">
        <w:rPr>
          <w:rFonts w:ascii="宋体" w:hAnsi="宋体"/>
        </w:rPr>
        <w:t xml:space="preserve"> port </w:t>
      </w:r>
      <w:r w:rsidR="00E1638F">
        <w:rPr>
          <w:rFonts w:ascii="宋体" w:hAnsi="宋体" w:hint="eastAsia"/>
        </w:rPr>
        <w:t>&lt;</w:t>
      </w:r>
      <w:r w:rsidR="00E1638F">
        <w:rPr>
          <w:rFonts w:ascii="宋体" w:hAnsi="宋体"/>
        </w:rPr>
        <w:t>port_no&gt; &lt;link_type&gt;</w:t>
      </w:r>
      <w:r w:rsidR="00E1638F">
        <w:rPr>
          <w:rFonts w:ascii="宋体" w:hAnsi="宋体" w:hint="eastAsia"/>
        </w:rPr>
        <w:t xml:space="preserve"> </w:t>
      </w:r>
      <w:r w:rsidR="00E1638F">
        <w:rPr>
          <w:rFonts w:ascii="宋体" w:hAnsi="宋体"/>
        </w:rPr>
        <w:t>实现</w:t>
      </w:r>
    </w:p>
    <w:p w:rsidR="0026694D" w:rsidRDefault="0026694D" w:rsidP="00E1638F">
      <w:pPr>
        <w:pStyle w:val="5"/>
      </w:pPr>
      <w:r>
        <w:rPr>
          <w:rFonts w:hint="eastAsia"/>
        </w:rPr>
        <w:t>设置</w:t>
      </w:r>
      <w:r w:rsidR="001963F4">
        <w:t>Access</w:t>
      </w:r>
      <w:r w:rsidR="001963F4">
        <w:t>口</w:t>
      </w:r>
    </w:p>
    <w:p w:rsidR="0026694D" w:rsidRDefault="0026694D" w:rsidP="0026694D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181434" w:rsidRDefault="008776B0" w:rsidP="00B5378D">
      <w:pPr>
        <w:pStyle w:val="a5"/>
        <w:numPr>
          <w:ilvl w:val="0"/>
          <w:numId w:val="19"/>
        </w:numPr>
        <w:ind w:firstLineChars="0"/>
      </w:pPr>
      <w:r>
        <w:t>读</w:t>
      </w:r>
      <w:r>
        <w:t>nvarm</w:t>
      </w:r>
      <w:r>
        <w:t>里面的</w:t>
      </w:r>
      <w:r>
        <w:t>pvid</w:t>
      </w:r>
      <w:r>
        <w:t>，查看是否有</w:t>
      </w:r>
      <w:r>
        <w:t>pvid</w:t>
      </w:r>
      <w:r>
        <w:t>，若没有调用</w:t>
      </w:r>
      <w:r>
        <w:t>port_pvid_set</w:t>
      </w:r>
      <w:r>
        <w:t>接口设置</w:t>
      </w:r>
      <w:r>
        <w:t>pvid==1</w:t>
      </w:r>
    </w:p>
    <w:p w:rsidR="00B96F22" w:rsidRDefault="008776B0" w:rsidP="00EB6251">
      <w:pPr>
        <w:pStyle w:val="a5"/>
        <w:numPr>
          <w:ilvl w:val="0"/>
          <w:numId w:val="19"/>
        </w:numPr>
        <w:ind w:firstLineChars="0"/>
      </w:pPr>
      <w:r>
        <w:t>若有</w:t>
      </w:r>
      <w:r>
        <w:t>pvid</w:t>
      </w:r>
      <w:r>
        <w:t>值，调用</w:t>
      </w:r>
      <w:r>
        <w:t>port_pvid_set</w:t>
      </w:r>
      <w:r>
        <w:t>接口设置</w:t>
      </w:r>
      <w:r>
        <w:t>pvid</w:t>
      </w:r>
      <w:r w:rsidR="00EB6251">
        <w:t>是否成功，不成功则返回失败</w:t>
      </w:r>
    </w:p>
    <w:p w:rsidR="00B96F22" w:rsidRDefault="00B96F22" w:rsidP="00B5378D">
      <w:pPr>
        <w:pStyle w:val="a5"/>
        <w:numPr>
          <w:ilvl w:val="0"/>
          <w:numId w:val="19"/>
        </w:numPr>
        <w:ind w:firstLineChars="0"/>
      </w:pPr>
      <w:r>
        <w:t>若成功，在调用</w:t>
      </w:r>
      <w:r>
        <w:t>vlan_tag_set</w:t>
      </w:r>
      <w:r>
        <w:t>设置</w:t>
      </w:r>
      <w:r>
        <w:t>tag==pvid</w:t>
      </w:r>
      <w:r>
        <w:t>是否成功，若不成功，返回失败，</w:t>
      </w:r>
    </w:p>
    <w:p w:rsidR="00B96F22" w:rsidRDefault="00B96F22" w:rsidP="00B5378D">
      <w:pPr>
        <w:pStyle w:val="a5"/>
        <w:numPr>
          <w:ilvl w:val="0"/>
          <w:numId w:val="19"/>
        </w:numPr>
        <w:ind w:firstLineChars="0"/>
      </w:pPr>
      <w:r>
        <w:t>若成功，再调用</w:t>
      </w:r>
      <w:r>
        <w:rPr>
          <w:rFonts w:hint="eastAsia"/>
        </w:rPr>
        <w:t>v</w:t>
      </w:r>
      <w:r>
        <w:t>lan_untag_set</w:t>
      </w:r>
      <w:r>
        <w:t>设置</w:t>
      </w:r>
      <w:r>
        <w:t>untag==pvid</w:t>
      </w:r>
      <w:r>
        <w:t>是否成功，若不成功，返回失败，</w:t>
      </w:r>
    </w:p>
    <w:p w:rsidR="00B96F22" w:rsidRPr="00181434" w:rsidRDefault="00B96F22" w:rsidP="00B5378D">
      <w:pPr>
        <w:pStyle w:val="a5"/>
        <w:numPr>
          <w:ilvl w:val="0"/>
          <w:numId w:val="19"/>
        </w:numPr>
        <w:ind w:firstLineChars="0"/>
      </w:pPr>
      <w:r>
        <w:t>若成功向</w:t>
      </w:r>
      <w:r>
        <w:t>nvarm</w:t>
      </w:r>
      <w:r>
        <w:t>里写入</w:t>
      </w:r>
      <w:r w:rsidR="00EB6251">
        <w:t>相应的</w:t>
      </w:r>
      <w:r>
        <w:t>值，返回数据和执行状态。</w:t>
      </w:r>
    </w:p>
    <w:p w:rsidR="0026694D" w:rsidRDefault="0026694D" w:rsidP="0026694D">
      <w:pPr>
        <w:pStyle w:val="a5"/>
        <w:ind w:firstLine="422"/>
        <w:rPr>
          <w:b/>
        </w:rPr>
      </w:pPr>
      <w:r w:rsidRPr="006B3E1F">
        <w:rPr>
          <w:rFonts w:hint="eastAsia"/>
          <w:b/>
        </w:rPr>
        <w:t>流程图</w:t>
      </w:r>
    </w:p>
    <w:p w:rsidR="007A1B5D" w:rsidRDefault="00BF2D35" w:rsidP="0026694D">
      <w:pPr>
        <w:pStyle w:val="a5"/>
      </w:pPr>
      <w:r>
        <w:object w:dxaOrig="6431" w:dyaOrig="12557">
          <v:shape id="_x0000_i1044" type="#_x0000_t75" style="width:270.75pt;height:528.75pt" o:ole="">
            <v:imagedata r:id="rId46" o:title=""/>
          </v:shape>
          <o:OLEObject Type="Embed" ProgID="Visio.Drawing.11" ShapeID="_x0000_i1044" DrawAspect="Content" ObjectID="_1514967057" r:id="rId47"/>
        </w:object>
      </w:r>
    </w:p>
    <w:p w:rsidR="007D205D" w:rsidRDefault="007D205D" w:rsidP="001A2F00">
      <w:pPr>
        <w:pStyle w:val="5"/>
      </w:pPr>
      <w:bookmarkStart w:id="86" w:name="OLE_LINK38"/>
      <w:bookmarkStart w:id="87" w:name="OLE_LINK39"/>
      <w:r>
        <w:rPr>
          <w:rFonts w:hint="eastAsia"/>
        </w:rPr>
        <w:t>设置</w:t>
      </w:r>
      <w:r>
        <w:t>trunk</w:t>
      </w:r>
      <w:r>
        <w:t>口</w:t>
      </w:r>
    </w:p>
    <w:p w:rsidR="007D205D" w:rsidRDefault="007D205D" w:rsidP="007D205D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CD13B9" w:rsidRDefault="00CD13B9" w:rsidP="00CD13B9">
      <w:pPr>
        <w:pStyle w:val="a5"/>
        <w:numPr>
          <w:ilvl w:val="0"/>
          <w:numId w:val="25"/>
        </w:numPr>
        <w:ind w:firstLineChars="0"/>
      </w:pPr>
      <w:r>
        <w:t>读</w:t>
      </w:r>
      <w:r>
        <w:t>nvarm</w:t>
      </w:r>
      <w:r>
        <w:t>里面的</w:t>
      </w:r>
      <w:r>
        <w:t>pvid</w:t>
      </w:r>
      <w:r>
        <w:t>，查看是否有</w:t>
      </w:r>
      <w:r>
        <w:t>pvid</w:t>
      </w:r>
      <w:r>
        <w:t>，若没有调用</w:t>
      </w:r>
      <w:r>
        <w:t>port_pvid_set</w:t>
      </w:r>
      <w:r>
        <w:t>接口设置</w:t>
      </w:r>
      <w:r>
        <w:t>pvid==1</w:t>
      </w:r>
    </w:p>
    <w:p w:rsidR="00CD13B9" w:rsidRDefault="00CD13B9" w:rsidP="00CD13B9">
      <w:pPr>
        <w:pStyle w:val="a5"/>
        <w:numPr>
          <w:ilvl w:val="0"/>
          <w:numId w:val="25"/>
        </w:numPr>
        <w:ind w:firstLineChars="0"/>
      </w:pPr>
      <w:r>
        <w:t>若有</w:t>
      </w:r>
      <w:r>
        <w:t>pvid</w:t>
      </w:r>
      <w:r>
        <w:t>值，调用</w:t>
      </w:r>
      <w:r>
        <w:t>port_pvid_set</w:t>
      </w:r>
      <w:r>
        <w:t>接口设置</w:t>
      </w:r>
      <w:r>
        <w:t>pvid</w:t>
      </w:r>
      <w:r>
        <w:t>是否成功，不成功则返回失败</w:t>
      </w:r>
    </w:p>
    <w:p w:rsidR="00CD13B9" w:rsidRDefault="00CD13B9" w:rsidP="00CD13B9">
      <w:pPr>
        <w:pStyle w:val="a5"/>
        <w:numPr>
          <w:ilvl w:val="0"/>
          <w:numId w:val="25"/>
        </w:numPr>
        <w:ind w:firstLineChars="0"/>
      </w:pPr>
      <w:r>
        <w:t>若成功，在调用</w:t>
      </w:r>
      <w:r>
        <w:t>vlan_tag_set</w:t>
      </w:r>
      <w:r>
        <w:t>设置</w:t>
      </w:r>
      <w:r>
        <w:t>tag==pvid</w:t>
      </w:r>
      <w:r>
        <w:t>是否成功，若不成功，返回失败，</w:t>
      </w:r>
    </w:p>
    <w:p w:rsidR="00CD13B9" w:rsidRDefault="00CD13B9" w:rsidP="00CD13B9">
      <w:pPr>
        <w:pStyle w:val="a5"/>
        <w:numPr>
          <w:ilvl w:val="0"/>
          <w:numId w:val="25"/>
        </w:numPr>
        <w:ind w:firstLineChars="0"/>
      </w:pPr>
      <w:r>
        <w:t>若成功，再调用</w:t>
      </w:r>
      <w:r>
        <w:rPr>
          <w:rFonts w:hint="eastAsia"/>
        </w:rPr>
        <w:t>v</w:t>
      </w:r>
      <w:r>
        <w:t>lan_untag_set</w:t>
      </w:r>
      <w:r>
        <w:t>设置</w:t>
      </w:r>
      <w:r>
        <w:t>untag==pvid</w:t>
      </w:r>
      <w:r>
        <w:t>是否成功，若不成功，返回失败，</w:t>
      </w:r>
    </w:p>
    <w:p w:rsidR="00CD13B9" w:rsidRPr="00181434" w:rsidRDefault="00CD13B9" w:rsidP="00CD13B9">
      <w:pPr>
        <w:pStyle w:val="a5"/>
        <w:numPr>
          <w:ilvl w:val="0"/>
          <w:numId w:val="25"/>
        </w:numPr>
        <w:ind w:firstLineChars="0"/>
      </w:pPr>
      <w:r>
        <w:t>若成功向</w:t>
      </w:r>
      <w:r>
        <w:t>nvarm</w:t>
      </w:r>
      <w:r>
        <w:t>里写入相应的值，返回数据和执行状态。</w:t>
      </w:r>
    </w:p>
    <w:p w:rsidR="007D205D" w:rsidRDefault="007D205D" w:rsidP="00C50B73">
      <w:pPr>
        <w:pStyle w:val="a5"/>
        <w:ind w:firstLine="422"/>
        <w:rPr>
          <w:b/>
        </w:rPr>
      </w:pPr>
      <w:r w:rsidRPr="006B3E1F">
        <w:rPr>
          <w:rFonts w:hint="eastAsia"/>
          <w:b/>
        </w:rPr>
        <w:t>流程图</w:t>
      </w:r>
      <w:bookmarkEnd w:id="86"/>
      <w:bookmarkEnd w:id="87"/>
    </w:p>
    <w:p w:rsidR="00153D47" w:rsidRDefault="0091548E" w:rsidP="001819E6">
      <w:pPr>
        <w:pStyle w:val="a5"/>
        <w:ind w:firstLine="422"/>
      </w:pPr>
      <w:r>
        <w:rPr>
          <w:b/>
        </w:rPr>
        <w:lastRenderedPageBreak/>
        <w:tab/>
      </w:r>
      <w:r w:rsidR="00153D47">
        <w:object w:dxaOrig="6431" w:dyaOrig="12557">
          <v:shape id="_x0000_i1045" type="#_x0000_t75" style="width:270.75pt;height:528.75pt" o:ole="">
            <v:imagedata r:id="rId46" o:title=""/>
          </v:shape>
          <o:OLEObject Type="Embed" ProgID="Visio.Drawing.11" ShapeID="_x0000_i1045" DrawAspect="Content" ObjectID="_1514967058" r:id="rId48"/>
        </w:object>
      </w:r>
    </w:p>
    <w:p w:rsidR="00DA723E" w:rsidRPr="00153D47" w:rsidRDefault="00153D47" w:rsidP="001819E6">
      <w:pPr>
        <w:pStyle w:val="a5"/>
        <w:rPr>
          <w:color w:val="FF0000"/>
        </w:rPr>
      </w:pPr>
      <w:r w:rsidRPr="00153D47">
        <w:rPr>
          <w:color w:val="FF0000"/>
        </w:rPr>
        <w:t>注：与</w:t>
      </w:r>
      <w:r w:rsidRPr="00153D47">
        <w:rPr>
          <w:color w:val="FF0000"/>
        </w:rPr>
        <w:t>access</w:t>
      </w:r>
      <w:r w:rsidRPr="00153D47">
        <w:rPr>
          <w:color w:val="FF0000"/>
        </w:rPr>
        <w:t>相比，配置成</w:t>
      </w:r>
      <w:r w:rsidRPr="00153D47">
        <w:rPr>
          <w:color w:val="FF0000"/>
        </w:rPr>
        <w:t>trunk</w:t>
      </w:r>
      <w:r w:rsidRPr="00153D47">
        <w:rPr>
          <w:color w:val="FF0000"/>
        </w:rPr>
        <w:t>的时候，可以调用</w:t>
      </w:r>
      <w:r w:rsidRPr="00153D47">
        <w:rPr>
          <w:color w:val="FF0000"/>
        </w:rPr>
        <w:t>vlan_tag_add</w:t>
      </w:r>
      <w:r w:rsidRPr="00153D47">
        <w:rPr>
          <w:color w:val="FF0000"/>
        </w:rPr>
        <w:t>接口，但不能调用</w:t>
      </w:r>
      <w:r w:rsidRPr="00153D47">
        <w:rPr>
          <w:color w:val="FF0000"/>
        </w:rPr>
        <w:t>vlan_untag_add</w:t>
      </w:r>
      <w:r w:rsidRPr="00153D47">
        <w:rPr>
          <w:color w:val="FF0000"/>
        </w:rPr>
        <w:t>接口。</w:t>
      </w:r>
    </w:p>
    <w:p w:rsidR="005E54E5" w:rsidRDefault="005E54E5" w:rsidP="001A2F00">
      <w:pPr>
        <w:pStyle w:val="5"/>
      </w:pPr>
      <w:r>
        <w:rPr>
          <w:rFonts w:hint="eastAsia"/>
        </w:rPr>
        <w:t>设置</w:t>
      </w:r>
      <w:r>
        <w:rPr>
          <w:rFonts w:hint="eastAsia"/>
        </w:rPr>
        <w:t>h</w:t>
      </w:r>
      <w:r>
        <w:t>ybrid</w:t>
      </w:r>
      <w:r>
        <w:t>口</w:t>
      </w:r>
    </w:p>
    <w:p w:rsidR="005E54E5" w:rsidRDefault="005E54E5" w:rsidP="005E54E5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CD13B9" w:rsidRDefault="00CD13B9" w:rsidP="00CD13B9">
      <w:pPr>
        <w:pStyle w:val="a5"/>
        <w:numPr>
          <w:ilvl w:val="0"/>
          <w:numId w:val="26"/>
        </w:numPr>
        <w:ind w:firstLineChars="0"/>
      </w:pPr>
      <w:r>
        <w:t>读</w:t>
      </w:r>
      <w:r>
        <w:t>nvarm</w:t>
      </w:r>
      <w:r>
        <w:t>里面的</w:t>
      </w:r>
      <w:r>
        <w:t>pvid</w:t>
      </w:r>
      <w:r>
        <w:t>，查看是否有</w:t>
      </w:r>
      <w:r>
        <w:t>pvid</w:t>
      </w:r>
      <w:r>
        <w:t>，若没有调用</w:t>
      </w:r>
      <w:r>
        <w:t>port_pvid_set</w:t>
      </w:r>
      <w:r>
        <w:t>接口设置</w:t>
      </w:r>
      <w:r>
        <w:t>pvid==1</w:t>
      </w:r>
    </w:p>
    <w:p w:rsidR="00CD13B9" w:rsidRDefault="00CD13B9" w:rsidP="00CD13B9">
      <w:pPr>
        <w:pStyle w:val="a5"/>
        <w:numPr>
          <w:ilvl w:val="0"/>
          <w:numId w:val="26"/>
        </w:numPr>
        <w:ind w:firstLineChars="0"/>
      </w:pPr>
      <w:r>
        <w:t>若有</w:t>
      </w:r>
      <w:r>
        <w:t>pvid</w:t>
      </w:r>
      <w:r>
        <w:t>值，调用</w:t>
      </w:r>
      <w:r>
        <w:t>port_pvid_set</w:t>
      </w:r>
      <w:r>
        <w:t>接口设置</w:t>
      </w:r>
      <w:r>
        <w:t>pvid</w:t>
      </w:r>
      <w:r>
        <w:t>是否成功，不成功则返回失败</w:t>
      </w:r>
    </w:p>
    <w:p w:rsidR="00CD13B9" w:rsidRDefault="00CD13B9" w:rsidP="00CD13B9">
      <w:pPr>
        <w:pStyle w:val="a5"/>
        <w:numPr>
          <w:ilvl w:val="0"/>
          <w:numId w:val="26"/>
        </w:numPr>
        <w:ind w:firstLineChars="0"/>
      </w:pPr>
      <w:r>
        <w:t>若成功，在调用</w:t>
      </w:r>
      <w:r>
        <w:t>vlan_tag_set</w:t>
      </w:r>
      <w:r>
        <w:t>设置</w:t>
      </w:r>
      <w:r>
        <w:t>tag==pvid</w:t>
      </w:r>
      <w:r>
        <w:t>是否成功，若不成功，返回失败，</w:t>
      </w:r>
    </w:p>
    <w:p w:rsidR="00CD13B9" w:rsidRDefault="00CD13B9" w:rsidP="00CD13B9">
      <w:pPr>
        <w:pStyle w:val="a5"/>
        <w:numPr>
          <w:ilvl w:val="0"/>
          <w:numId w:val="26"/>
        </w:numPr>
        <w:ind w:firstLineChars="0"/>
      </w:pPr>
      <w:r>
        <w:t>若成功，再调用</w:t>
      </w:r>
      <w:r>
        <w:rPr>
          <w:rFonts w:hint="eastAsia"/>
        </w:rPr>
        <w:t>v</w:t>
      </w:r>
      <w:r>
        <w:t>lan_untag_set</w:t>
      </w:r>
      <w:r>
        <w:t>设置</w:t>
      </w:r>
      <w:r>
        <w:t>untag==pvid</w:t>
      </w:r>
      <w:r>
        <w:t>是否成功，若不成功，返回失败，</w:t>
      </w:r>
    </w:p>
    <w:p w:rsidR="00CD13B9" w:rsidRPr="00181434" w:rsidRDefault="00CD13B9" w:rsidP="00CD13B9">
      <w:pPr>
        <w:pStyle w:val="a5"/>
        <w:numPr>
          <w:ilvl w:val="0"/>
          <w:numId w:val="26"/>
        </w:numPr>
        <w:ind w:firstLineChars="0"/>
      </w:pPr>
      <w:r>
        <w:t>若成功向</w:t>
      </w:r>
      <w:r>
        <w:t>nvarm</w:t>
      </w:r>
      <w:r>
        <w:t>里写入相应的值，返回数据和执行状态。</w:t>
      </w:r>
    </w:p>
    <w:p w:rsidR="005E54E5" w:rsidRDefault="005E54E5" w:rsidP="005E54E5">
      <w:pPr>
        <w:pStyle w:val="a5"/>
        <w:ind w:firstLine="422"/>
        <w:rPr>
          <w:b/>
        </w:rPr>
      </w:pPr>
      <w:r w:rsidRPr="006B3E1F">
        <w:rPr>
          <w:rFonts w:hint="eastAsia"/>
          <w:b/>
        </w:rPr>
        <w:t>流程图</w:t>
      </w:r>
    </w:p>
    <w:p w:rsidR="00BD7EAA" w:rsidRDefault="00153D47" w:rsidP="005E54E5">
      <w:pPr>
        <w:pStyle w:val="a5"/>
      </w:pPr>
      <w:r>
        <w:object w:dxaOrig="6431" w:dyaOrig="12557">
          <v:shape id="_x0000_i1046" type="#_x0000_t75" style="width:270.75pt;height:528.75pt" o:ole="">
            <v:imagedata r:id="rId46" o:title=""/>
          </v:shape>
          <o:OLEObject Type="Embed" ProgID="Visio.Drawing.11" ShapeID="_x0000_i1046" DrawAspect="Content" ObjectID="_1514967059" r:id="rId49"/>
        </w:object>
      </w:r>
    </w:p>
    <w:p w:rsidR="00153D47" w:rsidRPr="00153D47" w:rsidRDefault="00153D47" w:rsidP="00153D47">
      <w:pPr>
        <w:pStyle w:val="a5"/>
        <w:rPr>
          <w:color w:val="FF0000"/>
        </w:rPr>
      </w:pPr>
      <w:r w:rsidRPr="00153D47">
        <w:rPr>
          <w:color w:val="FF0000"/>
        </w:rPr>
        <w:t>注：与</w:t>
      </w:r>
      <w:r w:rsidRPr="00153D47">
        <w:rPr>
          <w:color w:val="FF0000"/>
        </w:rPr>
        <w:t>access</w:t>
      </w:r>
      <w:r w:rsidRPr="00153D47">
        <w:rPr>
          <w:color w:val="FF0000"/>
        </w:rPr>
        <w:t>相比，配置成</w:t>
      </w:r>
      <w:r w:rsidRPr="00153D47">
        <w:rPr>
          <w:color w:val="FF0000"/>
        </w:rPr>
        <w:t>hybrid</w:t>
      </w:r>
      <w:r w:rsidRPr="00153D47">
        <w:rPr>
          <w:color w:val="FF0000"/>
        </w:rPr>
        <w:t>时候，可以调用</w:t>
      </w:r>
      <w:r w:rsidRPr="00153D47">
        <w:rPr>
          <w:color w:val="FF0000"/>
        </w:rPr>
        <w:t>vlan_tag_add</w:t>
      </w:r>
      <w:r w:rsidRPr="00153D47">
        <w:rPr>
          <w:color w:val="FF0000"/>
        </w:rPr>
        <w:t>接口，也可以调用</w:t>
      </w:r>
      <w:r w:rsidRPr="00153D47">
        <w:rPr>
          <w:color w:val="FF0000"/>
        </w:rPr>
        <w:t>vlan_untag_add</w:t>
      </w:r>
      <w:r w:rsidRPr="00153D47">
        <w:rPr>
          <w:color w:val="FF0000"/>
        </w:rPr>
        <w:t>接口。</w:t>
      </w:r>
    </w:p>
    <w:p w:rsidR="00153D47" w:rsidRPr="00153D47" w:rsidRDefault="00153D47" w:rsidP="005E54E5">
      <w:pPr>
        <w:pStyle w:val="a5"/>
        <w:ind w:firstLine="422"/>
        <w:rPr>
          <w:b/>
        </w:rPr>
      </w:pPr>
    </w:p>
    <w:p w:rsidR="001A2F00" w:rsidRDefault="001A2F00" w:rsidP="001A2F00">
      <w:pPr>
        <w:pStyle w:val="4"/>
      </w:pPr>
      <w:r>
        <w:t>命令</w:t>
      </w:r>
      <w:r w:rsidR="00F12321">
        <w:rPr>
          <w:rFonts w:ascii="宋体" w:hAnsi="宋体"/>
        </w:rPr>
        <w:t>vlan port</w:t>
      </w:r>
      <w:r>
        <w:rPr>
          <w:rFonts w:ascii="宋体" w:hAnsi="宋体"/>
        </w:rPr>
        <w:t xml:space="preserve"> &lt;port_no&gt; </w:t>
      </w:r>
      <w:r w:rsidR="00F12321">
        <w:rPr>
          <w:rFonts w:ascii="宋体" w:hAnsi="宋体"/>
        </w:rPr>
        <w:t>tag</w:t>
      </w:r>
      <w:r>
        <w:rPr>
          <w:rFonts w:ascii="宋体" w:hAnsi="宋体"/>
        </w:rPr>
        <w:t xml:space="preserve"> &lt;vlan_id&gt; 实现</w:t>
      </w:r>
    </w:p>
    <w:p w:rsidR="001A2F00" w:rsidRDefault="001A2F00" w:rsidP="001A2F00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3B44B2" w:rsidRDefault="00EE5DA0" w:rsidP="00B5378D">
      <w:pPr>
        <w:pStyle w:val="a5"/>
        <w:numPr>
          <w:ilvl w:val="0"/>
          <w:numId w:val="21"/>
        </w:numPr>
        <w:ind w:firstLineChars="0"/>
      </w:pPr>
      <w:r>
        <w:t>查看</w:t>
      </w:r>
      <w:r>
        <w:t>port</w:t>
      </w:r>
      <w:r>
        <w:t>是否存在，若不存在直接返回失败</w:t>
      </w:r>
    </w:p>
    <w:p w:rsidR="007D0E66" w:rsidRDefault="003B44B2" w:rsidP="00F7501D">
      <w:pPr>
        <w:pStyle w:val="a5"/>
        <w:numPr>
          <w:ilvl w:val="0"/>
          <w:numId w:val="21"/>
        </w:numPr>
        <w:ind w:firstLineChars="0"/>
      </w:pPr>
      <w:r>
        <w:t>若存在，</w:t>
      </w:r>
      <w:r w:rsidR="00EE5DA0">
        <w:rPr>
          <w:rFonts w:hint="eastAsia"/>
        </w:rPr>
        <w:t>调用</w:t>
      </w:r>
      <w:r w:rsidR="00EE5DA0" w:rsidRPr="004D4940">
        <w:t>AP_ERROR_CODE_E</w:t>
      </w:r>
      <w:r w:rsidR="00EE5DA0">
        <w:t>vlan_tag_add</w:t>
      </w:r>
      <w:r w:rsidR="00EE5DA0">
        <w:rPr>
          <w:rFonts w:hint="eastAsia"/>
        </w:rPr>
        <w:t>(</w:t>
      </w:r>
      <w:r w:rsidR="00EE5DA0">
        <w:t>int port_no ,int vlan_id)</w:t>
      </w:r>
      <w:r w:rsidR="00EE5DA0">
        <w:rPr>
          <w:rFonts w:hint="eastAsia"/>
        </w:rPr>
        <w:t>接口</w:t>
      </w:r>
      <w:r w:rsidR="00EE5DA0">
        <w:t>，向</w:t>
      </w:r>
      <w:r w:rsidR="00EE5DA0">
        <w:t>tag</w:t>
      </w:r>
      <w:r w:rsidR="00EE5DA0">
        <w:t>表中添加</w:t>
      </w:r>
      <w:r w:rsidR="00EE5DA0">
        <w:t>vlan</w:t>
      </w:r>
    </w:p>
    <w:p w:rsidR="004A7F78" w:rsidRDefault="004A7F78" w:rsidP="00B5378D">
      <w:pPr>
        <w:pStyle w:val="a5"/>
        <w:numPr>
          <w:ilvl w:val="0"/>
          <w:numId w:val="21"/>
        </w:numPr>
        <w:ind w:firstLineChars="0"/>
      </w:pPr>
      <w:r>
        <w:t>调用</w:t>
      </w:r>
      <w:r>
        <w:t>vlan_untag_</w:t>
      </w:r>
      <w:r w:rsidR="00EE5DA0">
        <w:t>add</w:t>
      </w:r>
      <w:r w:rsidR="00EE5DA0">
        <w:rPr>
          <w:rFonts w:hint="eastAsia"/>
        </w:rPr>
        <w:t>(</w:t>
      </w:r>
      <w:r w:rsidR="00EE5DA0">
        <w:t>int port_no ,int vlan_id)</w:t>
      </w:r>
      <w:r w:rsidR="00EE5DA0" w:rsidRPr="00EE5DA0">
        <w:t xml:space="preserve"> </w:t>
      </w:r>
      <w:r w:rsidR="00EE5DA0">
        <w:t>向</w:t>
      </w:r>
      <w:r>
        <w:t>untag</w:t>
      </w:r>
      <w:r w:rsidR="00EE5DA0">
        <w:t>表中添加</w:t>
      </w:r>
      <w:r w:rsidR="00EE5DA0">
        <w:t>vlan</w:t>
      </w:r>
    </w:p>
    <w:p w:rsidR="004A7F78" w:rsidRDefault="004A7F78" w:rsidP="00B5378D">
      <w:pPr>
        <w:pStyle w:val="a5"/>
        <w:numPr>
          <w:ilvl w:val="0"/>
          <w:numId w:val="21"/>
        </w:numPr>
        <w:ind w:firstLineChars="0"/>
      </w:pPr>
      <w:r>
        <w:t>向</w:t>
      </w:r>
      <w:r>
        <w:t>nvarm</w:t>
      </w:r>
      <w:r>
        <w:t>里写入</w:t>
      </w:r>
      <w:r w:rsidR="00EE5DA0">
        <w:t>相关的</w:t>
      </w:r>
      <w:r>
        <w:t>值，返回数据和执行状态</w:t>
      </w:r>
    </w:p>
    <w:p w:rsidR="001A2F00" w:rsidRDefault="001A2F00" w:rsidP="001A2F00">
      <w:pPr>
        <w:pStyle w:val="a5"/>
        <w:ind w:firstLine="422"/>
        <w:rPr>
          <w:b/>
        </w:rPr>
      </w:pPr>
      <w:r w:rsidRPr="006B3E1F">
        <w:rPr>
          <w:rFonts w:hint="eastAsia"/>
          <w:b/>
        </w:rPr>
        <w:t>流程图</w:t>
      </w:r>
    </w:p>
    <w:p w:rsidR="001A2F00" w:rsidRDefault="00F76F81" w:rsidP="005E54E5">
      <w:pPr>
        <w:pStyle w:val="a5"/>
      </w:pPr>
      <w:r>
        <w:object w:dxaOrig="2818" w:dyaOrig="10600">
          <v:shape id="_x0000_i1047" type="#_x0000_t75" style="width:120pt;height:451.5pt" o:ole="">
            <v:imagedata r:id="rId50" o:title=""/>
          </v:shape>
          <o:OLEObject Type="Embed" ProgID="Visio.Drawing.11" ShapeID="_x0000_i1047" DrawAspect="Content" ObjectID="_1514967060" r:id="rId51"/>
        </w:object>
      </w:r>
    </w:p>
    <w:p w:rsidR="007D0E66" w:rsidRDefault="007D0E66" w:rsidP="005E54E5">
      <w:pPr>
        <w:pStyle w:val="a5"/>
      </w:pPr>
    </w:p>
    <w:p w:rsidR="007D0E66" w:rsidRDefault="007D0E66" w:rsidP="005E54E5">
      <w:pPr>
        <w:pStyle w:val="a5"/>
      </w:pPr>
    </w:p>
    <w:p w:rsidR="004A7F78" w:rsidRDefault="004A7F78" w:rsidP="004A7F78">
      <w:pPr>
        <w:pStyle w:val="4"/>
      </w:pPr>
      <w:r>
        <w:t>命令</w:t>
      </w:r>
      <w:r w:rsidR="00F12321">
        <w:rPr>
          <w:rFonts w:ascii="宋体" w:hAnsi="宋体"/>
        </w:rPr>
        <w:t>vlan port</w:t>
      </w:r>
      <w:r>
        <w:rPr>
          <w:rFonts w:ascii="宋体" w:hAnsi="宋体"/>
        </w:rPr>
        <w:t xml:space="preserve"> &lt;port_no&gt; </w:t>
      </w:r>
      <w:r w:rsidR="00F12321">
        <w:rPr>
          <w:rFonts w:ascii="宋体" w:hAnsi="宋体"/>
        </w:rPr>
        <w:t>untag</w:t>
      </w:r>
      <w:r>
        <w:rPr>
          <w:rFonts w:ascii="宋体" w:hAnsi="宋体"/>
        </w:rPr>
        <w:t>&lt;vlan_id&gt; 实现</w:t>
      </w:r>
    </w:p>
    <w:p w:rsidR="004A7F78" w:rsidRDefault="004A7F78" w:rsidP="004A7F78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E64282" w:rsidRDefault="00F76F81" w:rsidP="00E64282">
      <w:pPr>
        <w:pStyle w:val="a5"/>
        <w:numPr>
          <w:ilvl w:val="0"/>
          <w:numId w:val="27"/>
        </w:numPr>
        <w:ind w:firstLineChars="0"/>
      </w:pPr>
      <w:r>
        <w:t>是否能从</w:t>
      </w:r>
      <w:r>
        <w:t>nvarm</w:t>
      </w:r>
      <w:r>
        <w:t>里读取相关的值，若不能直接返回失败</w:t>
      </w:r>
    </w:p>
    <w:p w:rsidR="00E64282" w:rsidRDefault="00F76F81" w:rsidP="00E64282">
      <w:pPr>
        <w:pStyle w:val="a5"/>
        <w:numPr>
          <w:ilvl w:val="0"/>
          <w:numId w:val="27"/>
        </w:numPr>
        <w:ind w:firstLineChars="0"/>
      </w:pPr>
      <w:r>
        <w:t>若可以，</w:t>
      </w:r>
      <w:r>
        <w:rPr>
          <w:rFonts w:hint="eastAsia"/>
        </w:rPr>
        <w:t>调用</w:t>
      </w:r>
      <w:r w:rsidRPr="004D4940">
        <w:t>AP_ERROR_CODE_E</w:t>
      </w:r>
      <w:r>
        <w:t>vlan_tag_del</w:t>
      </w:r>
      <w:r>
        <w:rPr>
          <w:rFonts w:hint="eastAsia"/>
        </w:rPr>
        <w:t>(</w:t>
      </w:r>
      <w:r>
        <w:t>int port_no ,int vlan_id)</w:t>
      </w:r>
      <w:r>
        <w:rPr>
          <w:rFonts w:hint="eastAsia"/>
        </w:rPr>
        <w:t>接口</w:t>
      </w:r>
      <w:r>
        <w:t>，向</w:t>
      </w:r>
      <w:r>
        <w:t>tag</w:t>
      </w:r>
      <w:r>
        <w:t>表中删除</w:t>
      </w:r>
      <w:r>
        <w:t>vlan</w:t>
      </w:r>
    </w:p>
    <w:p w:rsidR="00E64282" w:rsidRDefault="00F76F81" w:rsidP="00E64282">
      <w:pPr>
        <w:pStyle w:val="a5"/>
        <w:numPr>
          <w:ilvl w:val="0"/>
          <w:numId w:val="27"/>
        </w:numPr>
        <w:ind w:firstLineChars="0"/>
      </w:pPr>
      <w:r>
        <w:t>调用</w:t>
      </w:r>
      <w:r>
        <w:t>vlan_untag_del</w:t>
      </w:r>
      <w:r>
        <w:rPr>
          <w:rFonts w:hint="eastAsia"/>
        </w:rPr>
        <w:t>(</w:t>
      </w:r>
      <w:r>
        <w:t>int port_no ,int vlan_id)</w:t>
      </w:r>
      <w:r w:rsidRPr="00EE5DA0">
        <w:t xml:space="preserve"> </w:t>
      </w:r>
      <w:r>
        <w:t>向</w:t>
      </w:r>
      <w:r>
        <w:t>untag</w:t>
      </w:r>
      <w:r>
        <w:t>表中删除</w:t>
      </w:r>
      <w:r>
        <w:t>vlan</w:t>
      </w:r>
    </w:p>
    <w:p w:rsidR="00F76F81" w:rsidRDefault="00F76F81" w:rsidP="00E64282">
      <w:pPr>
        <w:pStyle w:val="a5"/>
        <w:numPr>
          <w:ilvl w:val="0"/>
          <w:numId w:val="27"/>
        </w:numPr>
        <w:ind w:firstLineChars="0"/>
      </w:pPr>
      <w:r>
        <w:t>向</w:t>
      </w:r>
      <w:r>
        <w:t>nvarm</w:t>
      </w:r>
      <w:r>
        <w:t>里写入相关的值，返回数据和执行状态</w:t>
      </w:r>
    </w:p>
    <w:p w:rsidR="004A7F78" w:rsidRDefault="004A7F78" w:rsidP="004A7F78">
      <w:pPr>
        <w:pStyle w:val="a5"/>
        <w:ind w:firstLine="422"/>
        <w:rPr>
          <w:b/>
        </w:rPr>
      </w:pPr>
      <w:r w:rsidRPr="006B3E1F">
        <w:rPr>
          <w:rFonts w:hint="eastAsia"/>
          <w:b/>
        </w:rPr>
        <w:t>流程图</w:t>
      </w:r>
    </w:p>
    <w:p w:rsidR="000C46BC" w:rsidRDefault="00F76F81" w:rsidP="004A7F78">
      <w:pPr>
        <w:pStyle w:val="a5"/>
      </w:pPr>
      <w:r>
        <w:object w:dxaOrig="2818" w:dyaOrig="10600">
          <v:shape id="_x0000_i1048" type="#_x0000_t75" style="width:120pt;height:451.5pt" o:ole="">
            <v:imagedata r:id="rId52" o:title=""/>
          </v:shape>
          <o:OLEObject Type="Embed" ProgID="Visio.Drawing.11" ShapeID="_x0000_i1048" DrawAspect="Content" ObjectID="_1514967061" r:id="rId53"/>
        </w:object>
      </w:r>
    </w:p>
    <w:p w:rsidR="00F76F81" w:rsidRDefault="00F76F81" w:rsidP="004A7F78">
      <w:pPr>
        <w:pStyle w:val="a5"/>
      </w:pPr>
    </w:p>
    <w:p w:rsidR="000C46BC" w:rsidRDefault="000C46BC" w:rsidP="000C46BC">
      <w:pPr>
        <w:pStyle w:val="4"/>
      </w:pPr>
      <w:r>
        <w:t>命令</w:t>
      </w:r>
      <w:r w:rsidR="007209D7">
        <w:rPr>
          <w:rFonts w:ascii="宋体" w:hAnsi="宋体"/>
        </w:rPr>
        <w:t>vlan</w:t>
      </w:r>
      <w:r>
        <w:rPr>
          <w:rFonts w:ascii="宋体" w:hAnsi="宋体"/>
        </w:rPr>
        <w:t xml:space="preserve"> port &lt;port_no&gt; pvid &lt;</w:t>
      </w:r>
      <w:r w:rsidRPr="000C46BC">
        <w:rPr>
          <w:rFonts w:ascii="宋体" w:hAnsi="宋体"/>
        </w:rPr>
        <w:t xml:space="preserve"> </w:t>
      </w:r>
      <w:r>
        <w:rPr>
          <w:rFonts w:ascii="宋体" w:hAnsi="宋体"/>
        </w:rPr>
        <w:t>pvid_number&gt; 实现</w:t>
      </w:r>
    </w:p>
    <w:p w:rsidR="000C46BC" w:rsidRDefault="000C46BC" w:rsidP="000C46BC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0C46BC" w:rsidRDefault="000C46BC" w:rsidP="00B5378D">
      <w:pPr>
        <w:pStyle w:val="a5"/>
        <w:numPr>
          <w:ilvl w:val="0"/>
          <w:numId w:val="23"/>
        </w:numPr>
        <w:ind w:firstLineChars="0"/>
      </w:pPr>
      <w:r>
        <w:t>查看</w:t>
      </w:r>
      <w:r>
        <w:t>port</w:t>
      </w:r>
      <w:r>
        <w:t>是否存在，若不存在直接返回失败，</w:t>
      </w:r>
    </w:p>
    <w:p w:rsidR="000C46BC" w:rsidRDefault="000C46BC" w:rsidP="00B5378D">
      <w:pPr>
        <w:pStyle w:val="a5"/>
        <w:numPr>
          <w:ilvl w:val="0"/>
          <w:numId w:val="23"/>
        </w:numPr>
        <w:ind w:firstLineChars="0"/>
      </w:pPr>
      <w:r>
        <w:t>若存在，调用</w:t>
      </w:r>
      <w:r>
        <w:t>port_pvid_set</w:t>
      </w:r>
      <w:r>
        <w:rPr>
          <w:rFonts w:hint="eastAsia"/>
        </w:rPr>
        <w:t>(</w:t>
      </w:r>
      <w:r>
        <w:t>int port_no</w:t>
      </w:r>
      <w:r>
        <w:t>，</w:t>
      </w:r>
      <w:r>
        <w:rPr>
          <w:rFonts w:hint="eastAsia"/>
        </w:rPr>
        <w:t>i</w:t>
      </w:r>
      <w:r>
        <w:t>nt pvid)</w:t>
      </w:r>
      <w:r>
        <w:t>接口设置</w:t>
      </w:r>
      <w:r>
        <w:t>pvid</w:t>
      </w:r>
    </w:p>
    <w:p w:rsidR="00ED265A" w:rsidRDefault="00ED265A" w:rsidP="00B5378D">
      <w:pPr>
        <w:pStyle w:val="a5"/>
        <w:numPr>
          <w:ilvl w:val="0"/>
          <w:numId w:val="23"/>
        </w:numPr>
        <w:ind w:firstLineChars="0"/>
      </w:pPr>
      <w:r>
        <w:t>调用</w:t>
      </w:r>
      <w:r>
        <w:rPr>
          <w:rFonts w:hint="eastAsia"/>
        </w:rPr>
        <w:t>v</w:t>
      </w:r>
      <w:r>
        <w:t>lan_untag_set</w:t>
      </w:r>
      <w:r w:rsidR="008139CF">
        <w:t>(int port_no,int vlan</w:t>
      </w:r>
      <w:r w:rsidR="008139CF">
        <w:rPr>
          <w:rFonts w:hint="eastAsia"/>
        </w:rPr>
        <w:t>)</w:t>
      </w:r>
      <w:r w:rsidR="008139CF">
        <w:t>接口</w:t>
      </w:r>
      <w:r w:rsidR="006D78A4">
        <w:t>修改</w:t>
      </w:r>
      <w:r w:rsidR="008139CF">
        <w:t>untag</w:t>
      </w:r>
    </w:p>
    <w:p w:rsidR="000C46BC" w:rsidRDefault="000C46BC" w:rsidP="00B5378D">
      <w:pPr>
        <w:pStyle w:val="a5"/>
        <w:numPr>
          <w:ilvl w:val="0"/>
          <w:numId w:val="23"/>
        </w:numPr>
        <w:ind w:firstLineChars="0"/>
      </w:pPr>
      <w:r>
        <w:t>向</w:t>
      </w:r>
      <w:r>
        <w:t>nvarm</w:t>
      </w:r>
      <w:r>
        <w:t>里写入</w:t>
      </w:r>
      <w:r>
        <w:t>port_pvid</w:t>
      </w:r>
      <w:r>
        <w:t>值，返回数据和执行状态</w:t>
      </w:r>
    </w:p>
    <w:p w:rsidR="000C46BC" w:rsidRDefault="000C46BC" w:rsidP="000C46BC">
      <w:pPr>
        <w:pStyle w:val="a5"/>
        <w:ind w:firstLine="422"/>
        <w:rPr>
          <w:b/>
        </w:rPr>
      </w:pPr>
      <w:r w:rsidRPr="006B3E1F">
        <w:rPr>
          <w:rFonts w:hint="eastAsia"/>
          <w:b/>
        </w:rPr>
        <w:t>流程图</w:t>
      </w:r>
    </w:p>
    <w:p w:rsidR="000C46BC" w:rsidRDefault="00F968AB" w:rsidP="004A7F78">
      <w:pPr>
        <w:pStyle w:val="a5"/>
      </w:pPr>
      <w:r>
        <w:object w:dxaOrig="2847" w:dyaOrig="10601">
          <v:shape id="_x0000_i1049" type="#_x0000_t75" style="width:127.5pt;height:474pt" o:ole="">
            <v:imagedata r:id="rId54" o:title=""/>
          </v:shape>
          <o:OLEObject Type="Embed" ProgID="Visio.Drawing.11" ShapeID="_x0000_i1049" DrawAspect="Content" ObjectID="_1514967062" r:id="rId55"/>
        </w:object>
      </w:r>
    </w:p>
    <w:p w:rsidR="005C6C60" w:rsidRDefault="005C6C60" w:rsidP="005C6C60">
      <w:pPr>
        <w:pStyle w:val="4"/>
      </w:pPr>
      <w:r>
        <w:t>命令</w:t>
      </w:r>
      <w:r w:rsidR="00770134">
        <w:rPr>
          <w:rFonts w:ascii="宋体" w:hAnsi="宋体"/>
        </w:rPr>
        <w:t>vlan</w:t>
      </w:r>
      <w:r>
        <w:rPr>
          <w:rFonts w:ascii="宋体" w:hAnsi="宋体"/>
        </w:rPr>
        <w:t xml:space="preserve"> show 实现</w:t>
      </w:r>
    </w:p>
    <w:p w:rsidR="005C6C60" w:rsidRDefault="005C6C60" w:rsidP="005C6C60">
      <w:pPr>
        <w:pStyle w:val="a5"/>
        <w:ind w:firstLine="422"/>
        <w:rPr>
          <w:b/>
        </w:rPr>
      </w:pPr>
      <w:r w:rsidRPr="003A796E">
        <w:rPr>
          <w:rFonts w:hint="eastAsia"/>
          <w:b/>
        </w:rPr>
        <w:t>流程描述</w:t>
      </w:r>
    </w:p>
    <w:p w:rsidR="005C6C60" w:rsidRPr="00EE1EE6" w:rsidRDefault="00EE1EE6" w:rsidP="005C6C60">
      <w:pPr>
        <w:pStyle w:val="a5"/>
      </w:pPr>
      <w:r w:rsidRPr="00EE1EE6">
        <w:t>读取</w:t>
      </w:r>
      <w:r>
        <w:t>nvarm</w:t>
      </w:r>
      <w:r>
        <w:t>里面的值，显示相关的值</w:t>
      </w:r>
    </w:p>
    <w:p w:rsidR="005C6C60" w:rsidRDefault="005C6C60" w:rsidP="005C6C60">
      <w:pPr>
        <w:pStyle w:val="a5"/>
        <w:ind w:firstLine="422"/>
        <w:rPr>
          <w:b/>
        </w:rPr>
      </w:pPr>
      <w:r w:rsidRPr="006B3E1F">
        <w:rPr>
          <w:rFonts w:hint="eastAsia"/>
          <w:b/>
        </w:rPr>
        <w:t>流程图</w:t>
      </w:r>
    </w:p>
    <w:p w:rsidR="005C6C60" w:rsidRPr="006B3E1F" w:rsidRDefault="005C6C60" w:rsidP="004A7F78">
      <w:pPr>
        <w:pStyle w:val="a5"/>
        <w:ind w:firstLine="422"/>
        <w:rPr>
          <w:b/>
        </w:rPr>
      </w:pPr>
    </w:p>
    <w:p w:rsidR="001441DE" w:rsidRPr="0005702F" w:rsidRDefault="001441DE" w:rsidP="001441DE">
      <w:pPr>
        <w:pStyle w:val="3"/>
      </w:pPr>
      <w:bookmarkStart w:id="88" w:name="_Toc440371331"/>
      <w:bookmarkStart w:id="89" w:name="_Toc441224924"/>
      <w:r>
        <w:t>对外接口</w:t>
      </w:r>
      <w:bookmarkEnd w:id="88"/>
      <w:bookmarkEnd w:id="89"/>
    </w:p>
    <w:bookmarkEnd w:id="71"/>
    <w:bookmarkEnd w:id="72"/>
    <w:p w:rsidR="001441DE" w:rsidRPr="001441DE" w:rsidRDefault="001441DE" w:rsidP="001441DE">
      <w:pPr>
        <w:pStyle w:val="a5"/>
      </w:pPr>
    </w:p>
    <w:p w:rsidR="00CD108F" w:rsidRDefault="00CD108F" w:rsidP="00B5378D">
      <w:pPr>
        <w:pStyle w:val="1"/>
        <w:numPr>
          <w:ilvl w:val="0"/>
          <w:numId w:val="9"/>
        </w:numPr>
        <w:ind w:left="617" w:hanging="617"/>
      </w:pPr>
      <w:bookmarkStart w:id="90" w:name="_Toc440371332"/>
      <w:bookmarkStart w:id="91" w:name="_Toc441224925"/>
      <w:r>
        <w:rPr>
          <w:rFonts w:hint="eastAsia"/>
        </w:rPr>
        <w:lastRenderedPageBreak/>
        <w:t>调试性设计</w:t>
      </w:r>
      <w:bookmarkEnd w:id="90"/>
      <w:bookmarkEnd w:id="91"/>
    </w:p>
    <w:p w:rsidR="006A5B6E" w:rsidRDefault="003A796E" w:rsidP="003A796E">
      <w:pPr>
        <w:pStyle w:val="a5"/>
        <w:ind w:firstLineChars="0"/>
      </w:pPr>
      <w:r>
        <w:t>日志等调试方式在此描述</w:t>
      </w:r>
    </w:p>
    <w:p w:rsidR="00CD108F" w:rsidRDefault="00CD108F" w:rsidP="00B5378D">
      <w:pPr>
        <w:pStyle w:val="1"/>
        <w:numPr>
          <w:ilvl w:val="0"/>
          <w:numId w:val="9"/>
        </w:numPr>
        <w:ind w:left="617" w:hanging="617"/>
      </w:pPr>
      <w:bookmarkStart w:id="92" w:name="_Toc440371333"/>
      <w:bookmarkStart w:id="93" w:name="_Toc441224926"/>
      <w:r>
        <w:rPr>
          <w:rFonts w:hint="eastAsia"/>
        </w:rPr>
        <w:lastRenderedPageBreak/>
        <w:t>遗留问题</w:t>
      </w:r>
      <w:bookmarkEnd w:id="92"/>
      <w:bookmarkEnd w:id="93"/>
    </w:p>
    <w:p w:rsidR="00CD108F" w:rsidRDefault="00CD108F" w:rsidP="00B5378D">
      <w:pPr>
        <w:pStyle w:val="1"/>
        <w:numPr>
          <w:ilvl w:val="0"/>
          <w:numId w:val="9"/>
        </w:numPr>
        <w:ind w:left="617" w:hanging="617"/>
      </w:pPr>
      <w:bookmarkStart w:id="94" w:name="_Toc440371334"/>
      <w:bookmarkStart w:id="95" w:name="_Toc441224927"/>
      <w:r>
        <w:rPr>
          <w:rFonts w:hint="eastAsia"/>
        </w:rPr>
        <w:lastRenderedPageBreak/>
        <w:t>附录说明</w:t>
      </w:r>
      <w:bookmarkEnd w:id="94"/>
      <w:bookmarkEnd w:id="95"/>
    </w:p>
    <w:p w:rsidR="00CD108F" w:rsidRDefault="00CD108F" w:rsidP="00B5378D">
      <w:pPr>
        <w:pStyle w:val="2"/>
        <w:numPr>
          <w:ilvl w:val="1"/>
          <w:numId w:val="9"/>
        </w:numPr>
      </w:pPr>
      <w:bookmarkStart w:id="96" w:name="_Toc440371335"/>
      <w:bookmarkStart w:id="97" w:name="_Toc441224928"/>
      <w:r>
        <w:rPr>
          <w:rFonts w:hint="eastAsia"/>
        </w:rPr>
        <w:t>附加文档</w:t>
      </w:r>
      <w:bookmarkEnd w:id="96"/>
      <w:bookmarkEnd w:id="97"/>
    </w:p>
    <w:p w:rsidR="00CD108F" w:rsidRDefault="00CD108F" w:rsidP="00CD108F">
      <w:pPr>
        <w:pStyle w:val="a5"/>
        <w:ind w:left="1680"/>
      </w:pPr>
    </w:p>
    <w:p w:rsidR="00CD108F" w:rsidRPr="00490403" w:rsidRDefault="00CD108F" w:rsidP="00CD108F"/>
    <w:p w:rsidR="003734D8" w:rsidRPr="00CD108F" w:rsidRDefault="003734D8" w:rsidP="00CD108F"/>
    <w:sectPr w:rsidR="003734D8" w:rsidRPr="00CD108F" w:rsidSect="004B3D9B">
      <w:headerReference w:type="default" r:id="rId56"/>
      <w:footerReference w:type="default" r:id="rId57"/>
      <w:pgSz w:w="11906" w:h="16838" w:code="9"/>
      <w:pgMar w:top="1440" w:right="1080" w:bottom="1440" w:left="108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02BC" w:rsidRDefault="00EE02BC" w:rsidP="00C00B2B">
      <w:r>
        <w:separator/>
      </w:r>
    </w:p>
  </w:endnote>
  <w:endnote w:type="continuationSeparator" w:id="0">
    <w:p w:rsidR="00EE02BC" w:rsidRDefault="00EE02BC" w:rsidP="00C00B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4666" w:rsidRDefault="000A4666" w:rsidP="00EA0631">
    <w:pPr>
      <w:pStyle w:val="af"/>
    </w:pPr>
    <w:r>
      <w:rPr>
        <w:rFonts w:hint="eastAsia"/>
        <w:kern w:val="0"/>
      </w:rPr>
      <w:t>第</w:t>
    </w:r>
    <w:r>
      <w:rPr>
        <w:rFonts w:hint="eastAsia"/>
        <w:kern w:val="0"/>
      </w:rPr>
      <w:t xml:space="preserve">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195DD9">
      <w:rPr>
        <w:noProof/>
        <w:kern w:val="0"/>
      </w:rPr>
      <w:t>22</w:t>
    </w:r>
    <w:r>
      <w:rPr>
        <w:kern w:val="0"/>
      </w:rPr>
      <w:fldChar w:fldCharType="end"/>
    </w:r>
    <w:r>
      <w:rPr>
        <w:rFonts w:hint="eastAsia"/>
        <w:kern w:val="0"/>
      </w:rPr>
      <w:t xml:space="preserve"> </w:t>
    </w:r>
    <w:r>
      <w:rPr>
        <w:rFonts w:hint="eastAsia"/>
        <w:kern w:val="0"/>
      </w:rPr>
      <w:t>页</w:t>
    </w:r>
    <w:r>
      <w:rPr>
        <w:rFonts w:hint="eastAsia"/>
        <w:kern w:val="0"/>
      </w:rPr>
      <w:t xml:space="preserve"> </w:t>
    </w:r>
    <w:r>
      <w:rPr>
        <w:rFonts w:hint="eastAsia"/>
        <w:kern w:val="0"/>
      </w:rPr>
      <w:t>共</w:t>
    </w:r>
    <w:r>
      <w:rPr>
        <w:rFonts w:hint="eastAsia"/>
        <w:kern w:val="0"/>
      </w:rPr>
      <w:t xml:space="preserve"> </w:t>
    </w:r>
    <w:r>
      <w:rPr>
        <w:kern w:val="0"/>
      </w:rPr>
      <w:fldChar w:fldCharType="begin"/>
    </w:r>
    <w:r>
      <w:rPr>
        <w:kern w:val="0"/>
      </w:rPr>
      <w:instrText xml:space="preserve"> NUMPAGES </w:instrText>
    </w:r>
    <w:r>
      <w:rPr>
        <w:kern w:val="0"/>
      </w:rPr>
      <w:fldChar w:fldCharType="separate"/>
    </w:r>
    <w:r w:rsidR="00195DD9">
      <w:rPr>
        <w:noProof/>
        <w:kern w:val="0"/>
      </w:rPr>
      <w:t>34</w:t>
    </w:r>
    <w:r>
      <w:rPr>
        <w:kern w:val="0"/>
      </w:rPr>
      <w:fldChar w:fldCharType="end"/>
    </w:r>
    <w:r>
      <w:rPr>
        <w:rFonts w:hint="eastAsia"/>
        <w:kern w:val="0"/>
      </w:rPr>
      <w:t xml:space="preserve"> </w:t>
    </w:r>
    <w:r>
      <w:rPr>
        <w:rFonts w:hint="eastAsia"/>
        <w:kern w:val="0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02BC" w:rsidRDefault="00EE02BC" w:rsidP="00C00B2B">
      <w:r>
        <w:separator/>
      </w:r>
    </w:p>
  </w:footnote>
  <w:footnote w:type="continuationSeparator" w:id="0">
    <w:p w:rsidR="00EE02BC" w:rsidRDefault="00EE02BC" w:rsidP="00C00B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4666" w:rsidRDefault="000A4666" w:rsidP="00554AA9">
    <w:pPr>
      <w:pStyle w:val="ae"/>
      <w:jc w:val="both"/>
    </w:pPr>
    <w:r>
      <w:object w:dxaOrig="4351" w:dyaOrig="36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50" type="#_x0000_t75" style="width:31.5pt;height:26.25pt" o:ole="">
          <v:imagedata r:id="rId1" o:title=""/>
        </v:shape>
        <o:OLEObject Type="Embed" ProgID="PBrush" ShapeID="_x0000_i1050" DrawAspect="Content" ObjectID="_1514967063" r:id="rId2"/>
      </w:object>
    </w:r>
    <w:r>
      <w:rPr>
        <w:rFonts w:hint="eastAsia"/>
      </w:rPr>
      <w:t xml:space="preserve">                                                                         </w:t>
    </w:r>
    <w:r w:rsidRPr="007D1B2E">
      <w:rPr>
        <w:rFonts w:ascii="楷体" w:eastAsia="楷体" w:hAnsi="楷体" w:hint="eastAsia"/>
        <w:sz w:val="21"/>
        <w:szCs w:val="21"/>
      </w:rPr>
      <w:t>上海寰创通信科技有限公司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51C13"/>
    <w:multiLevelType w:val="hybridMultilevel"/>
    <w:tmpl w:val="47A86F66"/>
    <w:lvl w:ilvl="0" w:tplc="1A4E6222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C346300"/>
    <w:multiLevelType w:val="hybridMultilevel"/>
    <w:tmpl w:val="AD0402FA"/>
    <w:lvl w:ilvl="0" w:tplc="4E4652A4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F7E0A37"/>
    <w:multiLevelType w:val="multilevel"/>
    <w:tmpl w:val="40127EB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color w:val="auto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23116A8"/>
    <w:multiLevelType w:val="hybridMultilevel"/>
    <w:tmpl w:val="8E7CA61A"/>
    <w:lvl w:ilvl="0" w:tplc="11CE4DEA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9040C3"/>
    <w:multiLevelType w:val="hybridMultilevel"/>
    <w:tmpl w:val="89D8C500"/>
    <w:lvl w:ilvl="0" w:tplc="B7A6D94E">
      <w:start w:val="1"/>
      <w:numFmt w:val="decimal"/>
      <w:pStyle w:val="a"/>
      <w:lvlText w:val="图%1"/>
      <w:lvlJc w:val="center"/>
      <w:pPr>
        <w:tabs>
          <w:tab w:val="num" w:pos="648"/>
        </w:tabs>
        <w:ind w:left="454" w:hanging="166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5002EC90">
      <w:start w:val="1"/>
      <w:numFmt w:val="decimal"/>
      <w:lvlText w:val="%3、"/>
      <w:lvlJc w:val="left"/>
      <w:pPr>
        <w:tabs>
          <w:tab w:val="num" w:pos="1200"/>
        </w:tabs>
        <w:ind w:left="1200" w:hanging="360"/>
      </w:pPr>
      <w:rPr>
        <w:rFonts w:ascii="Times New Roman" w:eastAsia="宋体" w:hAnsi="Times New Roman" w:cs="Times New Roman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6840283"/>
    <w:multiLevelType w:val="hybridMultilevel"/>
    <w:tmpl w:val="E5CAF208"/>
    <w:lvl w:ilvl="0" w:tplc="3D9E45B6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6A44364"/>
    <w:multiLevelType w:val="hybridMultilevel"/>
    <w:tmpl w:val="0EAAE1E4"/>
    <w:lvl w:ilvl="0" w:tplc="867E1AC4">
      <w:start w:val="1"/>
      <w:numFmt w:val="decimal"/>
      <w:pStyle w:val="a0"/>
      <w:lvlText w:val="表%1"/>
      <w:lvlJc w:val="center"/>
      <w:pPr>
        <w:tabs>
          <w:tab w:val="num" w:pos="648"/>
        </w:tabs>
        <w:ind w:left="454" w:hanging="166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BD91519"/>
    <w:multiLevelType w:val="hybridMultilevel"/>
    <w:tmpl w:val="80663C72"/>
    <w:lvl w:ilvl="0" w:tplc="50924D30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CC90289"/>
    <w:multiLevelType w:val="hybridMultilevel"/>
    <w:tmpl w:val="E572C3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DC1228D"/>
    <w:multiLevelType w:val="hybridMultilevel"/>
    <w:tmpl w:val="9D8446B0"/>
    <w:lvl w:ilvl="0" w:tplc="0AC454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FD32B4B"/>
    <w:multiLevelType w:val="hybridMultilevel"/>
    <w:tmpl w:val="21482F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C852AEA"/>
    <w:multiLevelType w:val="hybridMultilevel"/>
    <w:tmpl w:val="40C8C99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2F494507"/>
    <w:multiLevelType w:val="hybridMultilevel"/>
    <w:tmpl w:val="D89EE84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09B6093"/>
    <w:multiLevelType w:val="hybridMultilevel"/>
    <w:tmpl w:val="8AD22DF8"/>
    <w:lvl w:ilvl="0" w:tplc="6388B252">
      <w:start w:val="1"/>
      <w:numFmt w:val="lowerLetter"/>
      <w:pStyle w:val="a1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3E96487A"/>
    <w:multiLevelType w:val="hybridMultilevel"/>
    <w:tmpl w:val="455A1584"/>
    <w:lvl w:ilvl="0" w:tplc="44F011F6">
      <w:start w:val="1"/>
      <w:numFmt w:val="bullet"/>
      <w:pStyle w:val="a2"/>
      <w:lvlText w:val=""/>
      <w:lvlJc w:val="left"/>
      <w:pPr>
        <w:tabs>
          <w:tab w:val="num" w:pos="420"/>
        </w:tabs>
        <w:ind w:left="420" w:hanging="420"/>
      </w:pPr>
      <w:rPr>
        <w:rFonts w:ascii="Symbol" w:eastAsia="宋体" w:hAnsi="Symbol" w:cs="Times New Roman" w:hint="default"/>
        <w:b w:val="0"/>
        <w:i w:val="0"/>
        <w:sz w:val="21"/>
      </w:rPr>
    </w:lvl>
    <w:lvl w:ilvl="1" w:tplc="04090003" w:tentative="1">
      <w:start w:val="1"/>
      <w:numFmt w:val="bullet"/>
      <w:lvlText w:val=""/>
      <w:lvlJc w:val="left"/>
      <w:pPr>
        <w:tabs>
          <w:tab w:val="num" w:pos="2711"/>
        </w:tabs>
        <w:ind w:left="271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131"/>
        </w:tabs>
        <w:ind w:left="313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551"/>
        </w:tabs>
        <w:ind w:left="355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971"/>
        </w:tabs>
        <w:ind w:left="397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391"/>
        </w:tabs>
        <w:ind w:left="439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811"/>
        </w:tabs>
        <w:ind w:left="481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231"/>
        </w:tabs>
        <w:ind w:left="523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651"/>
        </w:tabs>
        <w:ind w:left="5651" w:hanging="420"/>
      </w:pPr>
      <w:rPr>
        <w:rFonts w:ascii="Wingdings" w:hAnsi="Wingdings" w:hint="default"/>
      </w:rPr>
    </w:lvl>
  </w:abstractNum>
  <w:abstractNum w:abstractNumId="15" w15:restartNumberingAfterBreak="0">
    <w:nsid w:val="4B5964AD"/>
    <w:multiLevelType w:val="hybridMultilevel"/>
    <w:tmpl w:val="0C383402"/>
    <w:lvl w:ilvl="0" w:tplc="ED8C99F6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C714536"/>
    <w:multiLevelType w:val="hybridMultilevel"/>
    <w:tmpl w:val="91BAF606"/>
    <w:lvl w:ilvl="0" w:tplc="4B0EB580">
      <w:start w:val="1"/>
      <w:numFmt w:val="decimal"/>
      <w:pStyle w:val="10"/>
      <w:lvlText w:val="%1)"/>
      <w:lvlJc w:val="left"/>
      <w:pPr>
        <w:tabs>
          <w:tab w:val="num" w:pos="420"/>
        </w:tabs>
        <w:ind w:left="420" w:hanging="420"/>
      </w:pPr>
      <w:rPr>
        <w:rFonts w:ascii="宋体"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541"/>
        </w:tabs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1"/>
        </w:tabs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81"/>
        </w:tabs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801"/>
        </w:tabs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21"/>
        </w:tabs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41"/>
        </w:tabs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5061"/>
        </w:tabs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81"/>
        </w:tabs>
        <w:ind w:left="5481" w:hanging="420"/>
      </w:pPr>
    </w:lvl>
  </w:abstractNum>
  <w:abstractNum w:abstractNumId="17" w15:restartNumberingAfterBreak="0">
    <w:nsid w:val="4ED21E86"/>
    <w:multiLevelType w:val="hybridMultilevel"/>
    <w:tmpl w:val="A748F95E"/>
    <w:lvl w:ilvl="0" w:tplc="C78E32F8">
      <w:start w:val="1"/>
      <w:numFmt w:val="decimal"/>
      <w:lvlText w:val="%1&gt;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52EC6649"/>
    <w:multiLevelType w:val="hybridMultilevel"/>
    <w:tmpl w:val="F678EA28"/>
    <w:lvl w:ilvl="0" w:tplc="B7A83434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4213960"/>
    <w:multiLevelType w:val="multilevel"/>
    <w:tmpl w:val="8286BF2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 w15:restartNumberingAfterBreak="0">
    <w:nsid w:val="58F27FB7"/>
    <w:multiLevelType w:val="hybridMultilevel"/>
    <w:tmpl w:val="C944D480"/>
    <w:lvl w:ilvl="0" w:tplc="5ED81B04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F603441"/>
    <w:multiLevelType w:val="hybridMultilevel"/>
    <w:tmpl w:val="B0B45B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7241B9A"/>
    <w:multiLevelType w:val="hybridMultilevel"/>
    <w:tmpl w:val="D4A8C72A"/>
    <w:lvl w:ilvl="0" w:tplc="67BC0E7A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E5F09ED"/>
    <w:multiLevelType w:val="hybridMultilevel"/>
    <w:tmpl w:val="02ACC954"/>
    <w:lvl w:ilvl="0" w:tplc="EB72FF1E">
      <w:start w:val="1"/>
      <w:numFmt w:val="bullet"/>
      <w:pStyle w:val="a3"/>
      <w:lvlText w:val="●"/>
      <w:lvlJc w:val="left"/>
      <w:pPr>
        <w:tabs>
          <w:tab w:val="num" w:pos="420"/>
        </w:tabs>
        <w:ind w:left="420" w:hanging="420"/>
      </w:pPr>
      <w:rPr>
        <w:rFonts w:ascii="Times New Roman" w:eastAsia="宋体" w:hAnsi="Times New Roman" w:cs="Times New Roman" w:hint="default"/>
        <w:b w:val="0"/>
        <w:i w:val="0"/>
        <w:sz w:val="21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4A11716"/>
    <w:multiLevelType w:val="hybridMultilevel"/>
    <w:tmpl w:val="546AFDE4"/>
    <w:lvl w:ilvl="0" w:tplc="1B107DA2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7E616CB"/>
    <w:multiLevelType w:val="hybridMultilevel"/>
    <w:tmpl w:val="D0364F06"/>
    <w:lvl w:ilvl="0" w:tplc="6E40F9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9"/>
  </w:num>
  <w:num w:numId="2">
    <w:abstractNumId w:val="6"/>
  </w:num>
  <w:num w:numId="3">
    <w:abstractNumId w:val="4"/>
  </w:num>
  <w:num w:numId="4">
    <w:abstractNumId w:val="14"/>
  </w:num>
  <w:num w:numId="5">
    <w:abstractNumId w:val="23"/>
  </w:num>
  <w:num w:numId="6">
    <w:abstractNumId w:val="2"/>
  </w:num>
  <w:num w:numId="7">
    <w:abstractNumId w:val="16"/>
  </w:num>
  <w:num w:numId="8">
    <w:abstractNumId w:val="13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10"/>
  </w:num>
  <w:num w:numId="12">
    <w:abstractNumId w:val="21"/>
  </w:num>
  <w:num w:numId="13">
    <w:abstractNumId w:val="11"/>
  </w:num>
  <w:num w:numId="14">
    <w:abstractNumId w:val="25"/>
  </w:num>
  <w:num w:numId="15">
    <w:abstractNumId w:val="9"/>
  </w:num>
  <w:num w:numId="16">
    <w:abstractNumId w:val="12"/>
  </w:num>
  <w:num w:numId="17">
    <w:abstractNumId w:val="7"/>
  </w:num>
  <w:num w:numId="18">
    <w:abstractNumId w:val="3"/>
  </w:num>
  <w:num w:numId="19">
    <w:abstractNumId w:val="0"/>
  </w:num>
  <w:num w:numId="20">
    <w:abstractNumId w:val="5"/>
  </w:num>
  <w:num w:numId="21">
    <w:abstractNumId w:val="22"/>
  </w:num>
  <w:num w:numId="22">
    <w:abstractNumId w:val="18"/>
  </w:num>
  <w:num w:numId="23">
    <w:abstractNumId w:val="17"/>
  </w:num>
  <w:num w:numId="24">
    <w:abstractNumId w:val="15"/>
  </w:num>
  <w:num w:numId="25">
    <w:abstractNumId w:val="24"/>
  </w:num>
  <w:num w:numId="26">
    <w:abstractNumId w:val="20"/>
  </w:num>
  <w:num w:numId="27">
    <w:abstractNumId w:val="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clickAndTypeStyle w:val="a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946"/>
    <w:rsid w:val="00000397"/>
    <w:rsid w:val="00001D7A"/>
    <w:rsid w:val="000023D6"/>
    <w:rsid w:val="00003115"/>
    <w:rsid w:val="00003162"/>
    <w:rsid w:val="00004CC7"/>
    <w:rsid w:val="0000671E"/>
    <w:rsid w:val="000070D1"/>
    <w:rsid w:val="0001007A"/>
    <w:rsid w:val="00010353"/>
    <w:rsid w:val="000105C4"/>
    <w:rsid w:val="00010723"/>
    <w:rsid w:val="000116CA"/>
    <w:rsid w:val="00012284"/>
    <w:rsid w:val="00014583"/>
    <w:rsid w:val="00014B2D"/>
    <w:rsid w:val="0001690B"/>
    <w:rsid w:val="00016B5D"/>
    <w:rsid w:val="00020A45"/>
    <w:rsid w:val="000214F7"/>
    <w:rsid w:val="00021B39"/>
    <w:rsid w:val="00023462"/>
    <w:rsid w:val="00023684"/>
    <w:rsid w:val="0002389E"/>
    <w:rsid w:val="00024CF8"/>
    <w:rsid w:val="00025080"/>
    <w:rsid w:val="000256B4"/>
    <w:rsid w:val="00025891"/>
    <w:rsid w:val="00025C83"/>
    <w:rsid w:val="00026F0B"/>
    <w:rsid w:val="0002711A"/>
    <w:rsid w:val="00027614"/>
    <w:rsid w:val="00030858"/>
    <w:rsid w:val="0003278E"/>
    <w:rsid w:val="00032C09"/>
    <w:rsid w:val="0003332F"/>
    <w:rsid w:val="00034B0A"/>
    <w:rsid w:val="000366ED"/>
    <w:rsid w:val="00036B20"/>
    <w:rsid w:val="00040E0F"/>
    <w:rsid w:val="000415EF"/>
    <w:rsid w:val="00041A3C"/>
    <w:rsid w:val="000427C3"/>
    <w:rsid w:val="0004369D"/>
    <w:rsid w:val="000440DC"/>
    <w:rsid w:val="00044EB6"/>
    <w:rsid w:val="00045634"/>
    <w:rsid w:val="000458BD"/>
    <w:rsid w:val="00045EA2"/>
    <w:rsid w:val="00046267"/>
    <w:rsid w:val="00046E0D"/>
    <w:rsid w:val="000501EA"/>
    <w:rsid w:val="000503B2"/>
    <w:rsid w:val="0005082F"/>
    <w:rsid w:val="00050D8A"/>
    <w:rsid w:val="00051936"/>
    <w:rsid w:val="00051C06"/>
    <w:rsid w:val="00052941"/>
    <w:rsid w:val="00053A98"/>
    <w:rsid w:val="00053B08"/>
    <w:rsid w:val="00054409"/>
    <w:rsid w:val="000545CC"/>
    <w:rsid w:val="00054BF9"/>
    <w:rsid w:val="000558AD"/>
    <w:rsid w:val="00056467"/>
    <w:rsid w:val="0005686C"/>
    <w:rsid w:val="0005702F"/>
    <w:rsid w:val="00061DEF"/>
    <w:rsid w:val="00063D07"/>
    <w:rsid w:val="000646F8"/>
    <w:rsid w:val="0006510C"/>
    <w:rsid w:val="000654AB"/>
    <w:rsid w:val="000657C3"/>
    <w:rsid w:val="00065D6E"/>
    <w:rsid w:val="00070616"/>
    <w:rsid w:val="00070968"/>
    <w:rsid w:val="00070A12"/>
    <w:rsid w:val="00070E14"/>
    <w:rsid w:val="00070ED9"/>
    <w:rsid w:val="00073110"/>
    <w:rsid w:val="00073F40"/>
    <w:rsid w:val="00073F81"/>
    <w:rsid w:val="000752B8"/>
    <w:rsid w:val="0007591C"/>
    <w:rsid w:val="00076AE8"/>
    <w:rsid w:val="00076C5E"/>
    <w:rsid w:val="00077C87"/>
    <w:rsid w:val="000805FB"/>
    <w:rsid w:val="0008077D"/>
    <w:rsid w:val="00080E26"/>
    <w:rsid w:val="0008192D"/>
    <w:rsid w:val="000829EA"/>
    <w:rsid w:val="00082F13"/>
    <w:rsid w:val="000833D1"/>
    <w:rsid w:val="000860E1"/>
    <w:rsid w:val="0008781D"/>
    <w:rsid w:val="0009035B"/>
    <w:rsid w:val="00091339"/>
    <w:rsid w:val="000913EA"/>
    <w:rsid w:val="00091821"/>
    <w:rsid w:val="00091FC0"/>
    <w:rsid w:val="00092296"/>
    <w:rsid w:val="000929D6"/>
    <w:rsid w:val="00092A01"/>
    <w:rsid w:val="00092B24"/>
    <w:rsid w:val="000A04C1"/>
    <w:rsid w:val="000A25BD"/>
    <w:rsid w:val="000A4236"/>
    <w:rsid w:val="000A4666"/>
    <w:rsid w:val="000A4E23"/>
    <w:rsid w:val="000A54A6"/>
    <w:rsid w:val="000A56D7"/>
    <w:rsid w:val="000A5B2B"/>
    <w:rsid w:val="000A64ED"/>
    <w:rsid w:val="000A719E"/>
    <w:rsid w:val="000A7D24"/>
    <w:rsid w:val="000B09B0"/>
    <w:rsid w:val="000B152A"/>
    <w:rsid w:val="000B1E78"/>
    <w:rsid w:val="000B3991"/>
    <w:rsid w:val="000B3D55"/>
    <w:rsid w:val="000B581F"/>
    <w:rsid w:val="000B5FC2"/>
    <w:rsid w:val="000B698F"/>
    <w:rsid w:val="000C0B14"/>
    <w:rsid w:val="000C19F4"/>
    <w:rsid w:val="000C3729"/>
    <w:rsid w:val="000C3B04"/>
    <w:rsid w:val="000C46BC"/>
    <w:rsid w:val="000C5F77"/>
    <w:rsid w:val="000C65ED"/>
    <w:rsid w:val="000C6ABC"/>
    <w:rsid w:val="000C748E"/>
    <w:rsid w:val="000C7873"/>
    <w:rsid w:val="000C7B54"/>
    <w:rsid w:val="000D0697"/>
    <w:rsid w:val="000D0A29"/>
    <w:rsid w:val="000D1ACD"/>
    <w:rsid w:val="000D224A"/>
    <w:rsid w:val="000D2274"/>
    <w:rsid w:val="000D261C"/>
    <w:rsid w:val="000D2C3B"/>
    <w:rsid w:val="000D343D"/>
    <w:rsid w:val="000D448E"/>
    <w:rsid w:val="000D4E7A"/>
    <w:rsid w:val="000D5655"/>
    <w:rsid w:val="000D58AA"/>
    <w:rsid w:val="000D5F73"/>
    <w:rsid w:val="000D79C7"/>
    <w:rsid w:val="000D7B1C"/>
    <w:rsid w:val="000E110D"/>
    <w:rsid w:val="000E12DD"/>
    <w:rsid w:val="000E38F5"/>
    <w:rsid w:val="000E433B"/>
    <w:rsid w:val="000E49E3"/>
    <w:rsid w:val="000E4F32"/>
    <w:rsid w:val="000E5B02"/>
    <w:rsid w:val="000E5F42"/>
    <w:rsid w:val="000E65A3"/>
    <w:rsid w:val="000E75B8"/>
    <w:rsid w:val="000E7669"/>
    <w:rsid w:val="000E7A0C"/>
    <w:rsid w:val="000F005E"/>
    <w:rsid w:val="000F043C"/>
    <w:rsid w:val="000F2E4E"/>
    <w:rsid w:val="000F3214"/>
    <w:rsid w:val="000F391F"/>
    <w:rsid w:val="000F489E"/>
    <w:rsid w:val="000F4A84"/>
    <w:rsid w:val="000F55AB"/>
    <w:rsid w:val="000F621B"/>
    <w:rsid w:val="000F64DC"/>
    <w:rsid w:val="000F6D18"/>
    <w:rsid w:val="000F6D7F"/>
    <w:rsid w:val="000F6F0B"/>
    <w:rsid w:val="0010001F"/>
    <w:rsid w:val="00100B5C"/>
    <w:rsid w:val="00100C7B"/>
    <w:rsid w:val="00101416"/>
    <w:rsid w:val="0010191C"/>
    <w:rsid w:val="00101E9D"/>
    <w:rsid w:val="00102A54"/>
    <w:rsid w:val="00102B47"/>
    <w:rsid w:val="00103BB2"/>
    <w:rsid w:val="0010406D"/>
    <w:rsid w:val="0010412A"/>
    <w:rsid w:val="0010423E"/>
    <w:rsid w:val="00106664"/>
    <w:rsid w:val="001069BB"/>
    <w:rsid w:val="00106E65"/>
    <w:rsid w:val="00110EBD"/>
    <w:rsid w:val="00111732"/>
    <w:rsid w:val="00111777"/>
    <w:rsid w:val="00111FAE"/>
    <w:rsid w:val="00112647"/>
    <w:rsid w:val="00112F27"/>
    <w:rsid w:val="001136B2"/>
    <w:rsid w:val="00113734"/>
    <w:rsid w:val="00114697"/>
    <w:rsid w:val="00114E5A"/>
    <w:rsid w:val="00115145"/>
    <w:rsid w:val="00115751"/>
    <w:rsid w:val="001159BB"/>
    <w:rsid w:val="00115FB1"/>
    <w:rsid w:val="001162D4"/>
    <w:rsid w:val="00116B95"/>
    <w:rsid w:val="001173F7"/>
    <w:rsid w:val="0012064B"/>
    <w:rsid w:val="001207A8"/>
    <w:rsid w:val="00120D2E"/>
    <w:rsid w:val="0012129A"/>
    <w:rsid w:val="00121BA1"/>
    <w:rsid w:val="00121EEB"/>
    <w:rsid w:val="00122183"/>
    <w:rsid w:val="001235AA"/>
    <w:rsid w:val="001249DD"/>
    <w:rsid w:val="001249FD"/>
    <w:rsid w:val="001269D6"/>
    <w:rsid w:val="0013008E"/>
    <w:rsid w:val="00131984"/>
    <w:rsid w:val="0013330C"/>
    <w:rsid w:val="001336F8"/>
    <w:rsid w:val="00134C06"/>
    <w:rsid w:val="001378B4"/>
    <w:rsid w:val="00137CEF"/>
    <w:rsid w:val="0014008D"/>
    <w:rsid w:val="00140226"/>
    <w:rsid w:val="00140A39"/>
    <w:rsid w:val="00140A83"/>
    <w:rsid w:val="00141392"/>
    <w:rsid w:val="001416C4"/>
    <w:rsid w:val="00142A0E"/>
    <w:rsid w:val="00142AC6"/>
    <w:rsid w:val="00143628"/>
    <w:rsid w:val="00144057"/>
    <w:rsid w:val="001441DE"/>
    <w:rsid w:val="0014497D"/>
    <w:rsid w:val="0014519B"/>
    <w:rsid w:val="00145C55"/>
    <w:rsid w:val="00145E76"/>
    <w:rsid w:val="00146D59"/>
    <w:rsid w:val="00147B11"/>
    <w:rsid w:val="0015114D"/>
    <w:rsid w:val="001516BA"/>
    <w:rsid w:val="00151759"/>
    <w:rsid w:val="00151EEA"/>
    <w:rsid w:val="00152061"/>
    <w:rsid w:val="0015258F"/>
    <w:rsid w:val="00152CB7"/>
    <w:rsid w:val="00153D47"/>
    <w:rsid w:val="00154010"/>
    <w:rsid w:val="00154812"/>
    <w:rsid w:val="001555F3"/>
    <w:rsid w:val="00155CBC"/>
    <w:rsid w:val="00155D45"/>
    <w:rsid w:val="00157426"/>
    <w:rsid w:val="00157C76"/>
    <w:rsid w:val="00157DAE"/>
    <w:rsid w:val="00157FE9"/>
    <w:rsid w:val="001609B6"/>
    <w:rsid w:val="00161E71"/>
    <w:rsid w:val="00162911"/>
    <w:rsid w:val="00162B37"/>
    <w:rsid w:val="001636EB"/>
    <w:rsid w:val="0016413D"/>
    <w:rsid w:val="00164B25"/>
    <w:rsid w:val="00165132"/>
    <w:rsid w:val="001652E8"/>
    <w:rsid w:val="00166C68"/>
    <w:rsid w:val="00166E72"/>
    <w:rsid w:val="00166F5E"/>
    <w:rsid w:val="001676E4"/>
    <w:rsid w:val="00167B30"/>
    <w:rsid w:val="00171000"/>
    <w:rsid w:val="0017112C"/>
    <w:rsid w:val="00171FD8"/>
    <w:rsid w:val="001721D7"/>
    <w:rsid w:val="00172AE7"/>
    <w:rsid w:val="00173F17"/>
    <w:rsid w:val="00174A62"/>
    <w:rsid w:val="00175584"/>
    <w:rsid w:val="0017616B"/>
    <w:rsid w:val="00176762"/>
    <w:rsid w:val="00176CDC"/>
    <w:rsid w:val="00176FBD"/>
    <w:rsid w:val="0018063E"/>
    <w:rsid w:val="00181434"/>
    <w:rsid w:val="001819E6"/>
    <w:rsid w:val="0018214C"/>
    <w:rsid w:val="0018265C"/>
    <w:rsid w:val="00182B79"/>
    <w:rsid w:val="00183888"/>
    <w:rsid w:val="00183C45"/>
    <w:rsid w:val="0018422F"/>
    <w:rsid w:val="0018460D"/>
    <w:rsid w:val="0018522B"/>
    <w:rsid w:val="00185C0D"/>
    <w:rsid w:val="00186CFB"/>
    <w:rsid w:val="00191B84"/>
    <w:rsid w:val="00192CED"/>
    <w:rsid w:val="0019439E"/>
    <w:rsid w:val="00194405"/>
    <w:rsid w:val="00194F4E"/>
    <w:rsid w:val="00195DD9"/>
    <w:rsid w:val="00195FE3"/>
    <w:rsid w:val="001963F4"/>
    <w:rsid w:val="0019679E"/>
    <w:rsid w:val="001A0188"/>
    <w:rsid w:val="001A0527"/>
    <w:rsid w:val="001A0752"/>
    <w:rsid w:val="001A1FD4"/>
    <w:rsid w:val="001A264A"/>
    <w:rsid w:val="001A26D3"/>
    <w:rsid w:val="001A2F00"/>
    <w:rsid w:val="001A31AB"/>
    <w:rsid w:val="001A37FA"/>
    <w:rsid w:val="001A52D4"/>
    <w:rsid w:val="001A53D7"/>
    <w:rsid w:val="001A580E"/>
    <w:rsid w:val="001A73DD"/>
    <w:rsid w:val="001A74CC"/>
    <w:rsid w:val="001A7576"/>
    <w:rsid w:val="001A7D79"/>
    <w:rsid w:val="001A7E45"/>
    <w:rsid w:val="001A7FED"/>
    <w:rsid w:val="001B07D0"/>
    <w:rsid w:val="001B0998"/>
    <w:rsid w:val="001B160D"/>
    <w:rsid w:val="001B1B7B"/>
    <w:rsid w:val="001B1FF0"/>
    <w:rsid w:val="001B287E"/>
    <w:rsid w:val="001B29E8"/>
    <w:rsid w:val="001B2B4E"/>
    <w:rsid w:val="001B2D5D"/>
    <w:rsid w:val="001B40D3"/>
    <w:rsid w:val="001B4A91"/>
    <w:rsid w:val="001B500D"/>
    <w:rsid w:val="001B7469"/>
    <w:rsid w:val="001B751C"/>
    <w:rsid w:val="001B7588"/>
    <w:rsid w:val="001B7D0E"/>
    <w:rsid w:val="001C043F"/>
    <w:rsid w:val="001C0C64"/>
    <w:rsid w:val="001C1681"/>
    <w:rsid w:val="001C1B29"/>
    <w:rsid w:val="001C2780"/>
    <w:rsid w:val="001C3189"/>
    <w:rsid w:val="001C349C"/>
    <w:rsid w:val="001C385C"/>
    <w:rsid w:val="001C3CFB"/>
    <w:rsid w:val="001C54A4"/>
    <w:rsid w:val="001C7174"/>
    <w:rsid w:val="001C7E27"/>
    <w:rsid w:val="001D0655"/>
    <w:rsid w:val="001D0DF8"/>
    <w:rsid w:val="001D1620"/>
    <w:rsid w:val="001D1DC7"/>
    <w:rsid w:val="001D2DCB"/>
    <w:rsid w:val="001D30C9"/>
    <w:rsid w:val="001D3EBE"/>
    <w:rsid w:val="001D5035"/>
    <w:rsid w:val="001D6507"/>
    <w:rsid w:val="001D6F16"/>
    <w:rsid w:val="001D7061"/>
    <w:rsid w:val="001D7D83"/>
    <w:rsid w:val="001E00C1"/>
    <w:rsid w:val="001E022B"/>
    <w:rsid w:val="001E0384"/>
    <w:rsid w:val="001E05B1"/>
    <w:rsid w:val="001E0F25"/>
    <w:rsid w:val="001E17CD"/>
    <w:rsid w:val="001E1F09"/>
    <w:rsid w:val="001E1F82"/>
    <w:rsid w:val="001E2AB9"/>
    <w:rsid w:val="001E3162"/>
    <w:rsid w:val="001E34F2"/>
    <w:rsid w:val="001E3BD1"/>
    <w:rsid w:val="001E3DC3"/>
    <w:rsid w:val="001E43D5"/>
    <w:rsid w:val="001E4D4A"/>
    <w:rsid w:val="001E59D8"/>
    <w:rsid w:val="001E5B99"/>
    <w:rsid w:val="001E5DD0"/>
    <w:rsid w:val="001E637A"/>
    <w:rsid w:val="001E7DEB"/>
    <w:rsid w:val="001F0DC1"/>
    <w:rsid w:val="001F154D"/>
    <w:rsid w:val="001F1994"/>
    <w:rsid w:val="001F1BAD"/>
    <w:rsid w:val="001F1C5C"/>
    <w:rsid w:val="001F1E95"/>
    <w:rsid w:val="001F24B3"/>
    <w:rsid w:val="001F2DBB"/>
    <w:rsid w:val="001F35D1"/>
    <w:rsid w:val="001F4974"/>
    <w:rsid w:val="001F608E"/>
    <w:rsid w:val="001F6431"/>
    <w:rsid w:val="001F75B7"/>
    <w:rsid w:val="00200465"/>
    <w:rsid w:val="00200FD8"/>
    <w:rsid w:val="00201123"/>
    <w:rsid w:val="00202164"/>
    <w:rsid w:val="00203A8F"/>
    <w:rsid w:val="00204773"/>
    <w:rsid w:val="00204ACB"/>
    <w:rsid w:val="00204E21"/>
    <w:rsid w:val="00205630"/>
    <w:rsid w:val="002059A3"/>
    <w:rsid w:val="002068E1"/>
    <w:rsid w:val="00206E18"/>
    <w:rsid w:val="00207908"/>
    <w:rsid w:val="0021090A"/>
    <w:rsid w:val="00210D00"/>
    <w:rsid w:val="0021127C"/>
    <w:rsid w:val="00211CB2"/>
    <w:rsid w:val="00212DD9"/>
    <w:rsid w:val="00212EB5"/>
    <w:rsid w:val="002140E6"/>
    <w:rsid w:val="002149C2"/>
    <w:rsid w:val="002156B1"/>
    <w:rsid w:val="002156F0"/>
    <w:rsid w:val="00215EDC"/>
    <w:rsid w:val="00216986"/>
    <w:rsid w:val="002176F9"/>
    <w:rsid w:val="0022055B"/>
    <w:rsid w:val="00220D89"/>
    <w:rsid w:val="0022185A"/>
    <w:rsid w:val="00221DA6"/>
    <w:rsid w:val="002246AF"/>
    <w:rsid w:val="00224E64"/>
    <w:rsid w:val="0022713E"/>
    <w:rsid w:val="00227837"/>
    <w:rsid w:val="00227FCD"/>
    <w:rsid w:val="00230088"/>
    <w:rsid w:val="00231193"/>
    <w:rsid w:val="00231F23"/>
    <w:rsid w:val="0023232F"/>
    <w:rsid w:val="002326AF"/>
    <w:rsid w:val="00234457"/>
    <w:rsid w:val="00234A13"/>
    <w:rsid w:val="00235276"/>
    <w:rsid w:val="002363C9"/>
    <w:rsid w:val="00236E70"/>
    <w:rsid w:val="0023784C"/>
    <w:rsid w:val="0024052E"/>
    <w:rsid w:val="0024113A"/>
    <w:rsid w:val="002411A1"/>
    <w:rsid w:val="0024139F"/>
    <w:rsid w:val="002428C8"/>
    <w:rsid w:val="00242EB6"/>
    <w:rsid w:val="00243C9E"/>
    <w:rsid w:val="002454AB"/>
    <w:rsid w:val="00245807"/>
    <w:rsid w:val="00246E0F"/>
    <w:rsid w:val="00247083"/>
    <w:rsid w:val="0024767B"/>
    <w:rsid w:val="00251588"/>
    <w:rsid w:val="00251986"/>
    <w:rsid w:val="00251B15"/>
    <w:rsid w:val="00252FD4"/>
    <w:rsid w:val="0025481D"/>
    <w:rsid w:val="002554D9"/>
    <w:rsid w:val="00255AD4"/>
    <w:rsid w:val="00255DE3"/>
    <w:rsid w:val="00256891"/>
    <w:rsid w:val="0025691F"/>
    <w:rsid w:val="00256B27"/>
    <w:rsid w:val="00257AA1"/>
    <w:rsid w:val="0026084D"/>
    <w:rsid w:val="00260971"/>
    <w:rsid w:val="00260A4B"/>
    <w:rsid w:val="00260AA4"/>
    <w:rsid w:val="00260C7B"/>
    <w:rsid w:val="00260D05"/>
    <w:rsid w:val="0026211C"/>
    <w:rsid w:val="00263B54"/>
    <w:rsid w:val="00264458"/>
    <w:rsid w:val="002648D5"/>
    <w:rsid w:val="002652B2"/>
    <w:rsid w:val="00265962"/>
    <w:rsid w:val="0026644B"/>
    <w:rsid w:val="0026694D"/>
    <w:rsid w:val="0026774A"/>
    <w:rsid w:val="00267F29"/>
    <w:rsid w:val="00270AC7"/>
    <w:rsid w:val="002713E1"/>
    <w:rsid w:val="00271BD8"/>
    <w:rsid w:val="00271CD9"/>
    <w:rsid w:val="00272266"/>
    <w:rsid w:val="00272BD5"/>
    <w:rsid w:val="00272C78"/>
    <w:rsid w:val="002730A2"/>
    <w:rsid w:val="00274A4F"/>
    <w:rsid w:val="00274AB1"/>
    <w:rsid w:val="00274AD2"/>
    <w:rsid w:val="00274EC0"/>
    <w:rsid w:val="00275494"/>
    <w:rsid w:val="00275543"/>
    <w:rsid w:val="00275860"/>
    <w:rsid w:val="00275D25"/>
    <w:rsid w:val="00276154"/>
    <w:rsid w:val="002768A6"/>
    <w:rsid w:val="00277627"/>
    <w:rsid w:val="00277955"/>
    <w:rsid w:val="00277D07"/>
    <w:rsid w:val="00277F3C"/>
    <w:rsid w:val="00280544"/>
    <w:rsid w:val="00281417"/>
    <w:rsid w:val="00281C99"/>
    <w:rsid w:val="00282377"/>
    <w:rsid w:val="0028261A"/>
    <w:rsid w:val="00282D9D"/>
    <w:rsid w:val="00282EDC"/>
    <w:rsid w:val="00283672"/>
    <w:rsid w:val="00284CD6"/>
    <w:rsid w:val="002857A1"/>
    <w:rsid w:val="00285FB3"/>
    <w:rsid w:val="002863B5"/>
    <w:rsid w:val="002868E5"/>
    <w:rsid w:val="00287DB9"/>
    <w:rsid w:val="002910CA"/>
    <w:rsid w:val="002913F6"/>
    <w:rsid w:val="0029144D"/>
    <w:rsid w:val="00291625"/>
    <w:rsid w:val="00293443"/>
    <w:rsid w:val="002938E4"/>
    <w:rsid w:val="00294238"/>
    <w:rsid w:val="00295982"/>
    <w:rsid w:val="0029598E"/>
    <w:rsid w:val="00295BD0"/>
    <w:rsid w:val="00296329"/>
    <w:rsid w:val="00296353"/>
    <w:rsid w:val="00296C6C"/>
    <w:rsid w:val="00296ECA"/>
    <w:rsid w:val="00296FCD"/>
    <w:rsid w:val="0029721B"/>
    <w:rsid w:val="00297480"/>
    <w:rsid w:val="002977D3"/>
    <w:rsid w:val="002A07D6"/>
    <w:rsid w:val="002A0C6B"/>
    <w:rsid w:val="002A110B"/>
    <w:rsid w:val="002A1153"/>
    <w:rsid w:val="002A2787"/>
    <w:rsid w:val="002A467B"/>
    <w:rsid w:val="002A4A3A"/>
    <w:rsid w:val="002A502F"/>
    <w:rsid w:val="002A5279"/>
    <w:rsid w:val="002A54F1"/>
    <w:rsid w:val="002A68CE"/>
    <w:rsid w:val="002A69EE"/>
    <w:rsid w:val="002A6B6D"/>
    <w:rsid w:val="002A7857"/>
    <w:rsid w:val="002A7939"/>
    <w:rsid w:val="002B23C7"/>
    <w:rsid w:val="002B24F1"/>
    <w:rsid w:val="002B3F93"/>
    <w:rsid w:val="002B4956"/>
    <w:rsid w:val="002B5CAD"/>
    <w:rsid w:val="002B605F"/>
    <w:rsid w:val="002B7BC4"/>
    <w:rsid w:val="002C005B"/>
    <w:rsid w:val="002C08CE"/>
    <w:rsid w:val="002C1314"/>
    <w:rsid w:val="002C1366"/>
    <w:rsid w:val="002C1C9C"/>
    <w:rsid w:val="002C206E"/>
    <w:rsid w:val="002C24F9"/>
    <w:rsid w:val="002C2923"/>
    <w:rsid w:val="002C2CD4"/>
    <w:rsid w:val="002C3ACA"/>
    <w:rsid w:val="002C437E"/>
    <w:rsid w:val="002C44E1"/>
    <w:rsid w:val="002C4756"/>
    <w:rsid w:val="002C4EB3"/>
    <w:rsid w:val="002C4F2B"/>
    <w:rsid w:val="002C54F1"/>
    <w:rsid w:val="002C5ABA"/>
    <w:rsid w:val="002C5DC6"/>
    <w:rsid w:val="002C5ECB"/>
    <w:rsid w:val="002C63A8"/>
    <w:rsid w:val="002C6853"/>
    <w:rsid w:val="002C7231"/>
    <w:rsid w:val="002C78FF"/>
    <w:rsid w:val="002D02B4"/>
    <w:rsid w:val="002D03C5"/>
    <w:rsid w:val="002D0796"/>
    <w:rsid w:val="002D0F2D"/>
    <w:rsid w:val="002D1110"/>
    <w:rsid w:val="002D128F"/>
    <w:rsid w:val="002D2010"/>
    <w:rsid w:val="002D2B84"/>
    <w:rsid w:val="002D2CFA"/>
    <w:rsid w:val="002D3266"/>
    <w:rsid w:val="002D4D0E"/>
    <w:rsid w:val="002D5020"/>
    <w:rsid w:val="002D593D"/>
    <w:rsid w:val="002D64C6"/>
    <w:rsid w:val="002D6B9D"/>
    <w:rsid w:val="002D6DF3"/>
    <w:rsid w:val="002D71B6"/>
    <w:rsid w:val="002E0628"/>
    <w:rsid w:val="002E074E"/>
    <w:rsid w:val="002E140C"/>
    <w:rsid w:val="002E1FF3"/>
    <w:rsid w:val="002E29FE"/>
    <w:rsid w:val="002E46B7"/>
    <w:rsid w:val="002E4E11"/>
    <w:rsid w:val="002E599B"/>
    <w:rsid w:val="002E6493"/>
    <w:rsid w:val="002E78F1"/>
    <w:rsid w:val="002E7C32"/>
    <w:rsid w:val="002F06B0"/>
    <w:rsid w:val="002F0869"/>
    <w:rsid w:val="002F0DEF"/>
    <w:rsid w:val="002F1305"/>
    <w:rsid w:val="002F1626"/>
    <w:rsid w:val="002F1FBC"/>
    <w:rsid w:val="002F2FBC"/>
    <w:rsid w:val="002F3BC0"/>
    <w:rsid w:val="002F45DA"/>
    <w:rsid w:val="002F5013"/>
    <w:rsid w:val="002F5E14"/>
    <w:rsid w:val="002F60BA"/>
    <w:rsid w:val="002F6839"/>
    <w:rsid w:val="002F6DBB"/>
    <w:rsid w:val="002F7CFF"/>
    <w:rsid w:val="00300D14"/>
    <w:rsid w:val="0030117B"/>
    <w:rsid w:val="00301656"/>
    <w:rsid w:val="00301C5D"/>
    <w:rsid w:val="00302616"/>
    <w:rsid w:val="00304A5F"/>
    <w:rsid w:val="003050FE"/>
    <w:rsid w:val="00305A1F"/>
    <w:rsid w:val="00305D4E"/>
    <w:rsid w:val="00306422"/>
    <w:rsid w:val="00307196"/>
    <w:rsid w:val="003076F1"/>
    <w:rsid w:val="003079B6"/>
    <w:rsid w:val="0031053A"/>
    <w:rsid w:val="00311951"/>
    <w:rsid w:val="003128F1"/>
    <w:rsid w:val="0031291B"/>
    <w:rsid w:val="003140B8"/>
    <w:rsid w:val="00314D0A"/>
    <w:rsid w:val="003153C6"/>
    <w:rsid w:val="003156AD"/>
    <w:rsid w:val="00315AD4"/>
    <w:rsid w:val="003170EA"/>
    <w:rsid w:val="0031764D"/>
    <w:rsid w:val="00317654"/>
    <w:rsid w:val="0031775E"/>
    <w:rsid w:val="00317DEF"/>
    <w:rsid w:val="00320882"/>
    <w:rsid w:val="00320B34"/>
    <w:rsid w:val="00320CFD"/>
    <w:rsid w:val="003214CD"/>
    <w:rsid w:val="00322E59"/>
    <w:rsid w:val="00323B04"/>
    <w:rsid w:val="00323B39"/>
    <w:rsid w:val="00323B6A"/>
    <w:rsid w:val="003240AB"/>
    <w:rsid w:val="003247B9"/>
    <w:rsid w:val="00324B5E"/>
    <w:rsid w:val="0032540B"/>
    <w:rsid w:val="003258D3"/>
    <w:rsid w:val="00325D60"/>
    <w:rsid w:val="003317BF"/>
    <w:rsid w:val="003318DD"/>
    <w:rsid w:val="00332434"/>
    <w:rsid w:val="00332733"/>
    <w:rsid w:val="003328FA"/>
    <w:rsid w:val="00332C98"/>
    <w:rsid w:val="00332E70"/>
    <w:rsid w:val="00332ECE"/>
    <w:rsid w:val="003330E5"/>
    <w:rsid w:val="003347E3"/>
    <w:rsid w:val="00334B89"/>
    <w:rsid w:val="003352FC"/>
    <w:rsid w:val="0033628C"/>
    <w:rsid w:val="00337232"/>
    <w:rsid w:val="00337F60"/>
    <w:rsid w:val="00340283"/>
    <w:rsid w:val="00340C81"/>
    <w:rsid w:val="00341630"/>
    <w:rsid w:val="00341B42"/>
    <w:rsid w:val="00342381"/>
    <w:rsid w:val="003427B3"/>
    <w:rsid w:val="0034294C"/>
    <w:rsid w:val="0034296F"/>
    <w:rsid w:val="003429F4"/>
    <w:rsid w:val="00343542"/>
    <w:rsid w:val="00343DB9"/>
    <w:rsid w:val="00344C72"/>
    <w:rsid w:val="0034522E"/>
    <w:rsid w:val="003461CD"/>
    <w:rsid w:val="0034689D"/>
    <w:rsid w:val="0034797C"/>
    <w:rsid w:val="003500C0"/>
    <w:rsid w:val="00350A46"/>
    <w:rsid w:val="003510F6"/>
    <w:rsid w:val="00351470"/>
    <w:rsid w:val="00351B51"/>
    <w:rsid w:val="00351E2F"/>
    <w:rsid w:val="00352CD4"/>
    <w:rsid w:val="00352DDD"/>
    <w:rsid w:val="00354ECB"/>
    <w:rsid w:val="00360D7B"/>
    <w:rsid w:val="003612BC"/>
    <w:rsid w:val="0036145C"/>
    <w:rsid w:val="00361658"/>
    <w:rsid w:val="00361FF9"/>
    <w:rsid w:val="003622BD"/>
    <w:rsid w:val="00362DDA"/>
    <w:rsid w:val="00362E54"/>
    <w:rsid w:val="00363524"/>
    <w:rsid w:val="00364836"/>
    <w:rsid w:val="003648AE"/>
    <w:rsid w:val="00365428"/>
    <w:rsid w:val="0036605B"/>
    <w:rsid w:val="003662D4"/>
    <w:rsid w:val="00366380"/>
    <w:rsid w:val="0036645C"/>
    <w:rsid w:val="003671B8"/>
    <w:rsid w:val="00367B08"/>
    <w:rsid w:val="00370BAD"/>
    <w:rsid w:val="00370D63"/>
    <w:rsid w:val="003712BD"/>
    <w:rsid w:val="003719CD"/>
    <w:rsid w:val="00371D1A"/>
    <w:rsid w:val="0037298F"/>
    <w:rsid w:val="003734D8"/>
    <w:rsid w:val="003735A0"/>
    <w:rsid w:val="003755DE"/>
    <w:rsid w:val="00375B42"/>
    <w:rsid w:val="0037636B"/>
    <w:rsid w:val="00376BC7"/>
    <w:rsid w:val="00376ED2"/>
    <w:rsid w:val="00377A68"/>
    <w:rsid w:val="003804EB"/>
    <w:rsid w:val="00381534"/>
    <w:rsid w:val="00381D7F"/>
    <w:rsid w:val="00381FF7"/>
    <w:rsid w:val="00382711"/>
    <w:rsid w:val="00382F6B"/>
    <w:rsid w:val="00383ADC"/>
    <w:rsid w:val="00383DE9"/>
    <w:rsid w:val="003848F5"/>
    <w:rsid w:val="00385EAC"/>
    <w:rsid w:val="0038661B"/>
    <w:rsid w:val="00387E9C"/>
    <w:rsid w:val="003910C6"/>
    <w:rsid w:val="003924DB"/>
    <w:rsid w:val="00392685"/>
    <w:rsid w:val="00392731"/>
    <w:rsid w:val="003927F8"/>
    <w:rsid w:val="00392807"/>
    <w:rsid w:val="00392996"/>
    <w:rsid w:val="00392D2A"/>
    <w:rsid w:val="00392EF9"/>
    <w:rsid w:val="00393245"/>
    <w:rsid w:val="00393A66"/>
    <w:rsid w:val="00393B26"/>
    <w:rsid w:val="00395657"/>
    <w:rsid w:val="003956C0"/>
    <w:rsid w:val="00397A9F"/>
    <w:rsid w:val="003A12D5"/>
    <w:rsid w:val="003A272C"/>
    <w:rsid w:val="003A31E9"/>
    <w:rsid w:val="003A3333"/>
    <w:rsid w:val="003A36B2"/>
    <w:rsid w:val="003A4170"/>
    <w:rsid w:val="003A4A44"/>
    <w:rsid w:val="003A4FB9"/>
    <w:rsid w:val="003A62B4"/>
    <w:rsid w:val="003A6341"/>
    <w:rsid w:val="003A7298"/>
    <w:rsid w:val="003A737B"/>
    <w:rsid w:val="003A796E"/>
    <w:rsid w:val="003B04B5"/>
    <w:rsid w:val="003B086A"/>
    <w:rsid w:val="003B0FC7"/>
    <w:rsid w:val="003B116C"/>
    <w:rsid w:val="003B1EBE"/>
    <w:rsid w:val="003B1FF8"/>
    <w:rsid w:val="003B227E"/>
    <w:rsid w:val="003B2859"/>
    <w:rsid w:val="003B2871"/>
    <w:rsid w:val="003B3657"/>
    <w:rsid w:val="003B44B2"/>
    <w:rsid w:val="003B5B10"/>
    <w:rsid w:val="003B5C9C"/>
    <w:rsid w:val="003B622D"/>
    <w:rsid w:val="003C048D"/>
    <w:rsid w:val="003C291D"/>
    <w:rsid w:val="003C2B69"/>
    <w:rsid w:val="003C30FF"/>
    <w:rsid w:val="003C3336"/>
    <w:rsid w:val="003C358A"/>
    <w:rsid w:val="003C3F4B"/>
    <w:rsid w:val="003C580B"/>
    <w:rsid w:val="003C7895"/>
    <w:rsid w:val="003C7A5A"/>
    <w:rsid w:val="003D003C"/>
    <w:rsid w:val="003D12F3"/>
    <w:rsid w:val="003D1DA4"/>
    <w:rsid w:val="003D46CD"/>
    <w:rsid w:val="003D4B57"/>
    <w:rsid w:val="003D5B63"/>
    <w:rsid w:val="003D5BE0"/>
    <w:rsid w:val="003D5E72"/>
    <w:rsid w:val="003D68F4"/>
    <w:rsid w:val="003D716E"/>
    <w:rsid w:val="003D7869"/>
    <w:rsid w:val="003D7EC0"/>
    <w:rsid w:val="003E08B8"/>
    <w:rsid w:val="003E0B03"/>
    <w:rsid w:val="003E1D1F"/>
    <w:rsid w:val="003E2B9F"/>
    <w:rsid w:val="003E3174"/>
    <w:rsid w:val="003E4C91"/>
    <w:rsid w:val="003E4F89"/>
    <w:rsid w:val="003E5135"/>
    <w:rsid w:val="003E6B22"/>
    <w:rsid w:val="003E6D84"/>
    <w:rsid w:val="003F00B7"/>
    <w:rsid w:val="003F0611"/>
    <w:rsid w:val="003F0C65"/>
    <w:rsid w:val="003F3659"/>
    <w:rsid w:val="003F4064"/>
    <w:rsid w:val="003F4539"/>
    <w:rsid w:val="003F4C9C"/>
    <w:rsid w:val="003F4F6A"/>
    <w:rsid w:val="003F5566"/>
    <w:rsid w:val="003F5641"/>
    <w:rsid w:val="003F5CF3"/>
    <w:rsid w:val="003F63F5"/>
    <w:rsid w:val="003F77B9"/>
    <w:rsid w:val="003F7EE3"/>
    <w:rsid w:val="004011A9"/>
    <w:rsid w:val="004017C7"/>
    <w:rsid w:val="00401A75"/>
    <w:rsid w:val="0040256B"/>
    <w:rsid w:val="00402C62"/>
    <w:rsid w:val="00402F8C"/>
    <w:rsid w:val="00403009"/>
    <w:rsid w:val="00403940"/>
    <w:rsid w:val="00403D22"/>
    <w:rsid w:val="00403ECD"/>
    <w:rsid w:val="00404E81"/>
    <w:rsid w:val="00406088"/>
    <w:rsid w:val="004065ED"/>
    <w:rsid w:val="00407053"/>
    <w:rsid w:val="004112F0"/>
    <w:rsid w:val="0041220A"/>
    <w:rsid w:val="00412434"/>
    <w:rsid w:val="00412805"/>
    <w:rsid w:val="00412C68"/>
    <w:rsid w:val="0041497B"/>
    <w:rsid w:val="00415A83"/>
    <w:rsid w:val="00415EB9"/>
    <w:rsid w:val="0041651B"/>
    <w:rsid w:val="004167C6"/>
    <w:rsid w:val="00416B55"/>
    <w:rsid w:val="00420283"/>
    <w:rsid w:val="004218CD"/>
    <w:rsid w:val="00422199"/>
    <w:rsid w:val="004221AE"/>
    <w:rsid w:val="004228E5"/>
    <w:rsid w:val="00422992"/>
    <w:rsid w:val="004230DA"/>
    <w:rsid w:val="004239FA"/>
    <w:rsid w:val="00423F7F"/>
    <w:rsid w:val="004245DE"/>
    <w:rsid w:val="00426948"/>
    <w:rsid w:val="00430499"/>
    <w:rsid w:val="004306DC"/>
    <w:rsid w:val="00431745"/>
    <w:rsid w:val="00431812"/>
    <w:rsid w:val="00432762"/>
    <w:rsid w:val="00432A39"/>
    <w:rsid w:val="00432DFA"/>
    <w:rsid w:val="00435FF0"/>
    <w:rsid w:val="004403B1"/>
    <w:rsid w:val="004407A1"/>
    <w:rsid w:val="00440951"/>
    <w:rsid w:val="0044136F"/>
    <w:rsid w:val="004422BA"/>
    <w:rsid w:val="00442B5A"/>
    <w:rsid w:val="0044345E"/>
    <w:rsid w:val="00443F33"/>
    <w:rsid w:val="00444EBF"/>
    <w:rsid w:val="00444FF7"/>
    <w:rsid w:val="00445257"/>
    <w:rsid w:val="004454B6"/>
    <w:rsid w:val="004454FC"/>
    <w:rsid w:val="0044607B"/>
    <w:rsid w:val="00446407"/>
    <w:rsid w:val="004464DF"/>
    <w:rsid w:val="00447647"/>
    <w:rsid w:val="00447A1B"/>
    <w:rsid w:val="00447A9A"/>
    <w:rsid w:val="0045010A"/>
    <w:rsid w:val="00451437"/>
    <w:rsid w:val="00451E78"/>
    <w:rsid w:val="004537F5"/>
    <w:rsid w:val="004547F7"/>
    <w:rsid w:val="00454B81"/>
    <w:rsid w:val="0045600B"/>
    <w:rsid w:val="004562C8"/>
    <w:rsid w:val="004568BC"/>
    <w:rsid w:val="0046081B"/>
    <w:rsid w:val="00461161"/>
    <w:rsid w:val="004621A9"/>
    <w:rsid w:val="004622DC"/>
    <w:rsid w:val="00462CB2"/>
    <w:rsid w:val="004630AC"/>
    <w:rsid w:val="00464C1C"/>
    <w:rsid w:val="004665B0"/>
    <w:rsid w:val="00466C3A"/>
    <w:rsid w:val="00467425"/>
    <w:rsid w:val="0046760D"/>
    <w:rsid w:val="00467651"/>
    <w:rsid w:val="004706F6"/>
    <w:rsid w:val="00470D50"/>
    <w:rsid w:val="00470F5D"/>
    <w:rsid w:val="00471AC5"/>
    <w:rsid w:val="004730CB"/>
    <w:rsid w:val="004745B7"/>
    <w:rsid w:val="00474780"/>
    <w:rsid w:val="0047502D"/>
    <w:rsid w:val="00475222"/>
    <w:rsid w:val="00475D38"/>
    <w:rsid w:val="00475EEA"/>
    <w:rsid w:val="00480A22"/>
    <w:rsid w:val="00481789"/>
    <w:rsid w:val="00482576"/>
    <w:rsid w:val="00482D97"/>
    <w:rsid w:val="00483BD9"/>
    <w:rsid w:val="00483DC0"/>
    <w:rsid w:val="004843C5"/>
    <w:rsid w:val="00484AE1"/>
    <w:rsid w:val="0048522B"/>
    <w:rsid w:val="004858B0"/>
    <w:rsid w:val="00485EFA"/>
    <w:rsid w:val="00486569"/>
    <w:rsid w:val="00486E0D"/>
    <w:rsid w:val="00487552"/>
    <w:rsid w:val="00490403"/>
    <w:rsid w:val="00491812"/>
    <w:rsid w:val="00491F22"/>
    <w:rsid w:val="004926AA"/>
    <w:rsid w:val="00492BC9"/>
    <w:rsid w:val="00493C73"/>
    <w:rsid w:val="0049493E"/>
    <w:rsid w:val="00494C1F"/>
    <w:rsid w:val="004954CF"/>
    <w:rsid w:val="00495C96"/>
    <w:rsid w:val="0049635B"/>
    <w:rsid w:val="00496AFB"/>
    <w:rsid w:val="00497C82"/>
    <w:rsid w:val="004A0CFF"/>
    <w:rsid w:val="004A0D3E"/>
    <w:rsid w:val="004A14D2"/>
    <w:rsid w:val="004A1E74"/>
    <w:rsid w:val="004A2465"/>
    <w:rsid w:val="004A26F9"/>
    <w:rsid w:val="004A2F41"/>
    <w:rsid w:val="004A3BD6"/>
    <w:rsid w:val="004A4370"/>
    <w:rsid w:val="004A44B1"/>
    <w:rsid w:val="004A4648"/>
    <w:rsid w:val="004A46D0"/>
    <w:rsid w:val="004A68F6"/>
    <w:rsid w:val="004A7A2F"/>
    <w:rsid w:val="004A7F78"/>
    <w:rsid w:val="004B3AB8"/>
    <w:rsid w:val="004B3D9B"/>
    <w:rsid w:val="004B48E6"/>
    <w:rsid w:val="004B5BCF"/>
    <w:rsid w:val="004B5EC9"/>
    <w:rsid w:val="004B6B05"/>
    <w:rsid w:val="004B6CF0"/>
    <w:rsid w:val="004B7695"/>
    <w:rsid w:val="004C012C"/>
    <w:rsid w:val="004C094A"/>
    <w:rsid w:val="004C1BCA"/>
    <w:rsid w:val="004C22FF"/>
    <w:rsid w:val="004C30B6"/>
    <w:rsid w:val="004C3329"/>
    <w:rsid w:val="004C438A"/>
    <w:rsid w:val="004C4567"/>
    <w:rsid w:val="004C48DC"/>
    <w:rsid w:val="004C5821"/>
    <w:rsid w:val="004C5A6E"/>
    <w:rsid w:val="004C5BA4"/>
    <w:rsid w:val="004C732F"/>
    <w:rsid w:val="004D132A"/>
    <w:rsid w:val="004D14A9"/>
    <w:rsid w:val="004D15CC"/>
    <w:rsid w:val="004D18BA"/>
    <w:rsid w:val="004D1985"/>
    <w:rsid w:val="004D1F8E"/>
    <w:rsid w:val="004D4247"/>
    <w:rsid w:val="004D4940"/>
    <w:rsid w:val="004D52C5"/>
    <w:rsid w:val="004D5B72"/>
    <w:rsid w:val="004D6A62"/>
    <w:rsid w:val="004E0370"/>
    <w:rsid w:val="004E048D"/>
    <w:rsid w:val="004E15B8"/>
    <w:rsid w:val="004E3051"/>
    <w:rsid w:val="004E3993"/>
    <w:rsid w:val="004E41D5"/>
    <w:rsid w:val="004E41F1"/>
    <w:rsid w:val="004E5CFE"/>
    <w:rsid w:val="004E6205"/>
    <w:rsid w:val="004E6579"/>
    <w:rsid w:val="004E6E5E"/>
    <w:rsid w:val="004E78C1"/>
    <w:rsid w:val="004F14A3"/>
    <w:rsid w:val="004F17B0"/>
    <w:rsid w:val="004F1800"/>
    <w:rsid w:val="004F183F"/>
    <w:rsid w:val="004F24BF"/>
    <w:rsid w:val="004F3137"/>
    <w:rsid w:val="004F4445"/>
    <w:rsid w:val="004F4701"/>
    <w:rsid w:val="004F4B46"/>
    <w:rsid w:val="004F572E"/>
    <w:rsid w:val="004F5D6B"/>
    <w:rsid w:val="004F5E64"/>
    <w:rsid w:val="004F66EF"/>
    <w:rsid w:val="004F67D4"/>
    <w:rsid w:val="00501C5F"/>
    <w:rsid w:val="00502AE2"/>
    <w:rsid w:val="00503581"/>
    <w:rsid w:val="0050361F"/>
    <w:rsid w:val="005036E2"/>
    <w:rsid w:val="005039CD"/>
    <w:rsid w:val="00504B59"/>
    <w:rsid w:val="00504CF6"/>
    <w:rsid w:val="00504E01"/>
    <w:rsid w:val="00506681"/>
    <w:rsid w:val="0051024F"/>
    <w:rsid w:val="00510277"/>
    <w:rsid w:val="005105A0"/>
    <w:rsid w:val="00511295"/>
    <w:rsid w:val="0051194C"/>
    <w:rsid w:val="0051232C"/>
    <w:rsid w:val="00512468"/>
    <w:rsid w:val="00513B0F"/>
    <w:rsid w:val="00514387"/>
    <w:rsid w:val="005157F9"/>
    <w:rsid w:val="005203FE"/>
    <w:rsid w:val="00521C52"/>
    <w:rsid w:val="00521DA0"/>
    <w:rsid w:val="00522312"/>
    <w:rsid w:val="00523314"/>
    <w:rsid w:val="00523714"/>
    <w:rsid w:val="00525519"/>
    <w:rsid w:val="00526372"/>
    <w:rsid w:val="005270D0"/>
    <w:rsid w:val="005276AE"/>
    <w:rsid w:val="00527D81"/>
    <w:rsid w:val="0053041C"/>
    <w:rsid w:val="0053146E"/>
    <w:rsid w:val="00534B11"/>
    <w:rsid w:val="00534CA5"/>
    <w:rsid w:val="005353E0"/>
    <w:rsid w:val="0053647A"/>
    <w:rsid w:val="0053684D"/>
    <w:rsid w:val="005368C0"/>
    <w:rsid w:val="00536E66"/>
    <w:rsid w:val="00537B77"/>
    <w:rsid w:val="00540940"/>
    <w:rsid w:val="00540BD2"/>
    <w:rsid w:val="00540EFF"/>
    <w:rsid w:val="0054114B"/>
    <w:rsid w:val="00541697"/>
    <w:rsid w:val="005416EF"/>
    <w:rsid w:val="00543D84"/>
    <w:rsid w:val="00544602"/>
    <w:rsid w:val="00544F8B"/>
    <w:rsid w:val="005464BA"/>
    <w:rsid w:val="00546944"/>
    <w:rsid w:val="005479CE"/>
    <w:rsid w:val="00550A42"/>
    <w:rsid w:val="00550B4E"/>
    <w:rsid w:val="00551A44"/>
    <w:rsid w:val="00552334"/>
    <w:rsid w:val="005524F7"/>
    <w:rsid w:val="00552F7D"/>
    <w:rsid w:val="00553321"/>
    <w:rsid w:val="0055341B"/>
    <w:rsid w:val="00553627"/>
    <w:rsid w:val="005537D6"/>
    <w:rsid w:val="005540EB"/>
    <w:rsid w:val="00554105"/>
    <w:rsid w:val="00554A3B"/>
    <w:rsid w:val="00554AA9"/>
    <w:rsid w:val="00554ACA"/>
    <w:rsid w:val="00554FFB"/>
    <w:rsid w:val="005561C5"/>
    <w:rsid w:val="00560E83"/>
    <w:rsid w:val="005612DB"/>
    <w:rsid w:val="0056147C"/>
    <w:rsid w:val="00561741"/>
    <w:rsid w:val="00561B18"/>
    <w:rsid w:val="005626B5"/>
    <w:rsid w:val="005633C6"/>
    <w:rsid w:val="005635D4"/>
    <w:rsid w:val="00563CDD"/>
    <w:rsid w:val="00564096"/>
    <w:rsid w:val="00565081"/>
    <w:rsid w:val="005659E6"/>
    <w:rsid w:val="00565FFA"/>
    <w:rsid w:val="005667D7"/>
    <w:rsid w:val="00570B70"/>
    <w:rsid w:val="00571953"/>
    <w:rsid w:val="005723D4"/>
    <w:rsid w:val="00572B5F"/>
    <w:rsid w:val="00572D03"/>
    <w:rsid w:val="00572FFE"/>
    <w:rsid w:val="0057344A"/>
    <w:rsid w:val="0057415B"/>
    <w:rsid w:val="00574572"/>
    <w:rsid w:val="0057561A"/>
    <w:rsid w:val="00575E6B"/>
    <w:rsid w:val="00575F65"/>
    <w:rsid w:val="00576A1C"/>
    <w:rsid w:val="00576CCC"/>
    <w:rsid w:val="005803D4"/>
    <w:rsid w:val="005807E2"/>
    <w:rsid w:val="00580DAA"/>
    <w:rsid w:val="00582767"/>
    <w:rsid w:val="005834C7"/>
    <w:rsid w:val="0058769D"/>
    <w:rsid w:val="00590099"/>
    <w:rsid w:val="00591781"/>
    <w:rsid w:val="00592D7B"/>
    <w:rsid w:val="005941D0"/>
    <w:rsid w:val="00594381"/>
    <w:rsid w:val="00594A94"/>
    <w:rsid w:val="00594EE4"/>
    <w:rsid w:val="005A011D"/>
    <w:rsid w:val="005A0A3E"/>
    <w:rsid w:val="005A0B12"/>
    <w:rsid w:val="005A209F"/>
    <w:rsid w:val="005A3035"/>
    <w:rsid w:val="005A5FA8"/>
    <w:rsid w:val="005A72CD"/>
    <w:rsid w:val="005B0A42"/>
    <w:rsid w:val="005B13B7"/>
    <w:rsid w:val="005B16A2"/>
    <w:rsid w:val="005B2496"/>
    <w:rsid w:val="005B347A"/>
    <w:rsid w:val="005B3AB8"/>
    <w:rsid w:val="005B3BF2"/>
    <w:rsid w:val="005B3D72"/>
    <w:rsid w:val="005B3EF2"/>
    <w:rsid w:val="005B5655"/>
    <w:rsid w:val="005B72E6"/>
    <w:rsid w:val="005C0B6F"/>
    <w:rsid w:val="005C14A2"/>
    <w:rsid w:val="005C1CD7"/>
    <w:rsid w:val="005C2443"/>
    <w:rsid w:val="005C2E56"/>
    <w:rsid w:val="005C3DAC"/>
    <w:rsid w:val="005C3F84"/>
    <w:rsid w:val="005C3FF5"/>
    <w:rsid w:val="005C40EE"/>
    <w:rsid w:val="005C4330"/>
    <w:rsid w:val="005C5AFB"/>
    <w:rsid w:val="005C5DEF"/>
    <w:rsid w:val="005C63AE"/>
    <w:rsid w:val="005C6A1A"/>
    <w:rsid w:val="005C6AA9"/>
    <w:rsid w:val="005C6C60"/>
    <w:rsid w:val="005C7DEA"/>
    <w:rsid w:val="005D00B9"/>
    <w:rsid w:val="005D1E6C"/>
    <w:rsid w:val="005D25CF"/>
    <w:rsid w:val="005D282C"/>
    <w:rsid w:val="005D3466"/>
    <w:rsid w:val="005D3CA4"/>
    <w:rsid w:val="005D455C"/>
    <w:rsid w:val="005D5906"/>
    <w:rsid w:val="005D5AD6"/>
    <w:rsid w:val="005D729B"/>
    <w:rsid w:val="005E0430"/>
    <w:rsid w:val="005E065A"/>
    <w:rsid w:val="005E0794"/>
    <w:rsid w:val="005E1C49"/>
    <w:rsid w:val="005E1C98"/>
    <w:rsid w:val="005E1E0F"/>
    <w:rsid w:val="005E21AD"/>
    <w:rsid w:val="005E2951"/>
    <w:rsid w:val="005E29A0"/>
    <w:rsid w:val="005E309B"/>
    <w:rsid w:val="005E31AF"/>
    <w:rsid w:val="005E3277"/>
    <w:rsid w:val="005E32F6"/>
    <w:rsid w:val="005E4543"/>
    <w:rsid w:val="005E491E"/>
    <w:rsid w:val="005E4D8F"/>
    <w:rsid w:val="005E4EE6"/>
    <w:rsid w:val="005E54E5"/>
    <w:rsid w:val="005E5D81"/>
    <w:rsid w:val="005E6431"/>
    <w:rsid w:val="005E6780"/>
    <w:rsid w:val="005E7C07"/>
    <w:rsid w:val="005E7CD7"/>
    <w:rsid w:val="005F192C"/>
    <w:rsid w:val="005F2E7F"/>
    <w:rsid w:val="005F3DF3"/>
    <w:rsid w:val="005F52B7"/>
    <w:rsid w:val="005F54DA"/>
    <w:rsid w:val="005F5514"/>
    <w:rsid w:val="005F577A"/>
    <w:rsid w:val="005F57B4"/>
    <w:rsid w:val="005F5E21"/>
    <w:rsid w:val="005F72EB"/>
    <w:rsid w:val="005F76DC"/>
    <w:rsid w:val="005F77D1"/>
    <w:rsid w:val="005F7C9A"/>
    <w:rsid w:val="00600719"/>
    <w:rsid w:val="00600B53"/>
    <w:rsid w:val="00601AC4"/>
    <w:rsid w:val="0060292C"/>
    <w:rsid w:val="006038BD"/>
    <w:rsid w:val="00604542"/>
    <w:rsid w:val="00605568"/>
    <w:rsid w:val="00605912"/>
    <w:rsid w:val="006069FF"/>
    <w:rsid w:val="006074BF"/>
    <w:rsid w:val="00607666"/>
    <w:rsid w:val="0061091E"/>
    <w:rsid w:val="00613366"/>
    <w:rsid w:val="006134C7"/>
    <w:rsid w:val="006142E4"/>
    <w:rsid w:val="00614AC0"/>
    <w:rsid w:val="006152FB"/>
    <w:rsid w:val="00615CD6"/>
    <w:rsid w:val="00615E09"/>
    <w:rsid w:val="006167D0"/>
    <w:rsid w:val="006170F8"/>
    <w:rsid w:val="00617D94"/>
    <w:rsid w:val="00620861"/>
    <w:rsid w:val="006223AD"/>
    <w:rsid w:val="006223E3"/>
    <w:rsid w:val="00623BAE"/>
    <w:rsid w:val="00624221"/>
    <w:rsid w:val="00624AA1"/>
    <w:rsid w:val="00625BD9"/>
    <w:rsid w:val="006309DE"/>
    <w:rsid w:val="006310BF"/>
    <w:rsid w:val="00632436"/>
    <w:rsid w:val="0063287D"/>
    <w:rsid w:val="00633212"/>
    <w:rsid w:val="00633551"/>
    <w:rsid w:val="00633CBE"/>
    <w:rsid w:val="00633FF2"/>
    <w:rsid w:val="00635180"/>
    <w:rsid w:val="00635E0F"/>
    <w:rsid w:val="00636C58"/>
    <w:rsid w:val="0063749C"/>
    <w:rsid w:val="006376C8"/>
    <w:rsid w:val="00637A5A"/>
    <w:rsid w:val="00637F58"/>
    <w:rsid w:val="0064212A"/>
    <w:rsid w:val="0064224A"/>
    <w:rsid w:val="0064225F"/>
    <w:rsid w:val="00643B6B"/>
    <w:rsid w:val="0064410E"/>
    <w:rsid w:val="00645B44"/>
    <w:rsid w:val="006467ED"/>
    <w:rsid w:val="00646F27"/>
    <w:rsid w:val="006478CD"/>
    <w:rsid w:val="00650D75"/>
    <w:rsid w:val="00651194"/>
    <w:rsid w:val="00651E2E"/>
    <w:rsid w:val="00651E4A"/>
    <w:rsid w:val="00652527"/>
    <w:rsid w:val="0065298E"/>
    <w:rsid w:val="00652E62"/>
    <w:rsid w:val="006539B7"/>
    <w:rsid w:val="00653C8F"/>
    <w:rsid w:val="00655F00"/>
    <w:rsid w:val="0065677C"/>
    <w:rsid w:val="00657212"/>
    <w:rsid w:val="00657F6F"/>
    <w:rsid w:val="006600EE"/>
    <w:rsid w:val="00661EC7"/>
    <w:rsid w:val="00662A79"/>
    <w:rsid w:val="00662AB9"/>
    <w:rsid w:val="00663618"/>
    <w:rsid w:val="00663C65"/>
    <w:rsid w:val="006648E2"/>
    <w:rsid w:val="00664B26"/>
    <w:rsid w:val="00665450"/>
    <w:rsid w:val="00665D36"/>
    <w:rsid w:val="00665F93"/>
    <w:rsid w:val="006666A5"/>
    <w:rsid w:val="0066684B"/>
    <w:rsid w:val="00667121"/>
    <w:rsid w:val="00667841"/>
    <w:rsid w:val="0067108B"/>
    <w:rsid w:val="006726EA"/>
    <w:rsid w:val="0067279C"/>
    <w:rsid w:val="006727D3"/>
    <w:rsid w:val="00672E30"/>
    <w:rsid w:val="006733A0"/>
    <w:rsid w:val="00673B98"/>
    <w:rsid w:val="00674A23"/>
    <w:rsid w:val="00674FF5"/>
    <w:rsid w:val="0067638E"/>
    <w:rsid w:val="00676960"/>
    <w:rsid w:val="00676FF9"/>
    <w:rsid w:val="00677689"/>
    <w:rsid w:val="006776B7"/>
    <w:rsid w:val="00677DDC"/>
    <w:rsid w:val="006819D8"/>
    <w:rsid w:val="00682CA1"/>
    <w:rsid w:val="00683C25"/>
    <w:rsid w:val="00683E3F"/>
    <w:rsid w:val="006840B6"/>
    <w:rsid w:val="0068413C"/>
    <w:rsid w:val="006846F9"/>
    <w:rsid w:val="00685670"/>
    <w:rsid w:val="006856B7"/>
    <w:rsid w:val="00685B13"/>
    <w:rsid w:val="00686586"/>
    <w:rsid w:val="006900FF"/>
    <w:rsid w:val="006926C9"/>
    <w:rsid w:val="00693123"/>
    <w:rsid w:val="00693254"/>
    <w:rsid w:val="006935C8"/>
    <w:rsid w:val="00694638"/>
    <w:rsid w:val="00696852"/>
    <w:rsid w:val="00696FE6"/>
    <w:rsid w:val="00697078"/>
    <w:rsid w:val="006977E6"/>
    <w:rsid w:val="006A0143"/>
    <w:rsid w:val="006A21A3"/>
    <w:rsid w:val="006A2F08"/>
    <w:rsid w:val="006A30EC"/>
    <w:rsid w:val="006A3377"/>
    <w:rsid w:val="006A35F5"/>
    <w:rsid w:val="006A3B9D"/>
    <w:rsid w:val="006A3F69"/>
    <w:rsid w:val="006A5586"/>
    <w:rsid w:val="006A5B6E"/>
    <w:rsid w:val="006A5B9B"/>
    <w:rsid w:val="006A637A"/>
    <w:rsid w:val="006A6CD2"/>
    <w:rsid w:val="006A7A7B"/>
    <w:rsid w:val="006B26CC"/>
    <w:rsid w:val="006B3E1F"/>
    <w:rsid w:val="006B475C"/>
    <w:rsid w:val="006B57D5"/>
    <w:rsid w:val="006B656D"/>
    <w:rsid w:val="006B7507"/>
    <w:rsid w:val="006B7A75"/>
    <w:rsid w:val="006C0B20"/>
    <w:rsid w:val="006C0BAC"/>
    <w:rsid w:val="006C0DFD"/>
    <w:rsid w:val="006C123D"/>
    <w:rsid w:val="006C1915"/>
    <w:rsid w:val="006C1987"/>
    <w:rsid w:val="006C24FB"/>
    <w:rsid w:val="006C2BD3"/>
    <w:rsid w:val="006C2F58"/>
    <w:rsid w:val="006C3074"/>
    <w:rsid w:val="006C3E03"/>
    <w:rsid w:val="006C3FFB"/>
    <w:rsid w:val="006C421D"/>
    <w:rsid w:val="006C55F0"/>
    <w:rsid w:val="006C585C"/>
    <w:rsid w:val="006C693D"/>
    <w:rsid w:val="006C74E9"/>
    <w:rsid w:val="006C76C2"/>
    <w:rsid w:val="006C7BF0"/>
    <w:rsid w:val="006D118B"/>
    <w:rsid w:val="006D1920"/>
    <w:rsid w:val="006D44D7"/>
    <w:rsid w:val="006D4725"/>
    <w:rsid w:val="006D4BF1"/>
    <w:rsid w:val="006D506C"/>
    <w:rsid w:val="006D6E82"/>
    <w:rsid w:val="006D7039"/>
    <w:rsid w:val="006D78A4"/>
    <w:rsid w:val="006D7A3A"/>
    <w:rsid w:val="006E12EA"/>
    <w:rsid w:val="006E1565"/>
    <w:rsid w:val="006E2728"/>
    <w:rsid w:val="006E2B38"/>
    <w:rsid w:val="006E2FA2"/>
    <w:rsid w:val="006E41B8"/>
    <w:rsid w:val="006E42EA"/>
    <w:rsid w:val="006E43E6"/>
    <w:rsid w:val="006E482A"/>
    <w:rsid w:val="006E4AC4"/>
    <w:rsid w:val="006E526F"/>
    <w:rsid w:val="006E59C5"/>
    <w:rsid w:val="006E5A10"/>
    <w:rsid w:val="006E6427"/>
    <w:rsid w:val="006E66B0"/>
    <w:rsid w:val="006E67ED"/>
    <w:rsid w:val="006E76B2"/>
    <w:rsid w:val="006F1374"/>
    <w:rsid w:val="006F4B4D"/>
    <w:rsid w:val="006F5AC7"/>
    <w:rsid w:val="006F5C2E"/>
    <w:rsid w:val="006F6848"/>
    <w:rsid w:val="006F7A0E"/>
    <w:rsid w:val="00700300"/>
    <w:rsid w:val="007029B2"/>
    <w:rsid w:val="007029C3"/>
    <w:rsid w:val="00702F56"/>
    <w:rsid w:val="007033A2"/>
    <w:rsid w:val="007038BC"/>
    <w:rsid w:val="00703B0E"/>
    <w:rsid w:val="00703EBE"/>
    <w:rsid w:val="00704024"/>
    <w:rsid w:val="007048B7"/>
    <w:rsid w:val="00705A28"/>
    <w:rsid w:val="00705C9A"/>
    <w:rsid w:val="00705FFF"/>
    <w:rsid w:val="007065F6"/>
    <w:rsid w:val="00707AA2"/>
    <w:rsid w:val="00707C8E"/>
    <w:rsid w:val="007104B2"/>
    <w:rsid w:val="00711431"/>
    <w:rsid w:val="007117AF"/>
    <w:rsid w:val="007127E3"/>
    <w:rsid w:val="00713083"/>
    <w:rsid w:val="00713CA6"/>
    <w:rsid w:val="007150AD"/>
    <w:rsid w:val="00715A04"/>
    <w:rsid w:val="00716910"/>
    <w:rsid w:val="00716EEC"/>
    <w:rsid w:val="00717860"/>
    <w:rsid w:val="00717CD3"/>
    <w:rsid w:val="007200C4"/>
    <w:rsid w:val="007204E3"/>
    <w:rsid w:val="00720701"/>
    <w:rsid w:val="007209D7"/>
    <w:rsid w:val="00721D12"/>
    <w:rsid w:val="007230FA"/>
    <w:rsid w:val="007242FB"/>
    <w:rsid w:val="00724FC5"/>
    <w:rsid w:val="0072583A"/>
    <w:rsid w:val="007260C1"/>
    <w:rsid w:val="00727363"/>
    <w:rsid w:val="00731040"/>
    <w:rsid w:val="007315C7"/>
    <w:rsid w:val="00733380"/>
    <w:rsid w:val="00735CB0"/>
    <w:rsid w:val="00735DE1"/>
    <w:rsid w:val="00737724"/>
    <w:rsid w:val="00740621"/>
    <w:rsid w:val="00740680"/>
    <w:rsid w:val="00740A82"/>
    <w:rsid w:val="00741762"/>
    <w:rsid w:val="0074334A"/>
    <w:rsid w:val="00743F64"/>
    <w:rsid w:val="00743FFA"/>
    <w:rsid w:val="0074486A"/>
    <w:rsid w:val="00744972"/>
    <w:rsid w:val="00744D38"/>
    <w:rsid w:val="00745E15"/>
    <w:rsid w:val="0074623D"/>
    <w:rsid w:val="00746D84"/>
    <w:rsid w:val="00750531"/>
    <w:rsid w:val="00750E63"/>
    <w:rsid w:val="007514D4"/>
    <w:rsid w:val="00751FD9"/>
    <w:rsid w:val="00752965"/>
    <w:rsid w:val="00752E35"/>
    <w:rsid w:val="007534B4"/>
    <w:rsid w:val="0075357E"/>
    <w:rsid w:val="0075378F"/>
    <w:rsid w:val="00754395"/>
    <w:rsid w:val="0075478E"/>
    <w:rsid w:val="0075560F"/>
    <w:rsid w:val="00755B19"/>
    <w:rsid w:val="00757524"/>
    <w:rsid w:val="00757DEB"/>
    <w:rsid w:val="00757E2F"/>
    <w:rsid w:val="00760294"/>
    <w:rsid w:val="00761191"/>
    <w:rsid w:val="00761EC2"/>
    <w:rsid w:val="00762324"/>
    <w:rsid w:val="00765AFB"/>
    <w:rsid w:val="00765F9D"/>
    <w:rsid w:val="00766B31"/>
    <w:rsid w:val="00766E61"/>
    <w:rsid w:val="00767A05"/>
    <w:rsid w:val="00767FD8"/>
    <w:rsid w:val="00770134"/>
    <w:rsid w:val="007705BB"/>
    <w:rsid w:val="00771227"/>
    <w:rsid w:val="00771E0D"/>
    <w:rsid w:val="00772ADF"/>
    <w:rsid w:val="00773631"/>
    <w:rsid w:val="007739F8"/>
    <w:rsid w:val="007742B9"/>
    <w:rsid w:val="00774634"/>
    <w:rsid w:val="00774BF0"/>
    <w:rsid w:val="00775286"/>
    <w:rsid w:val="007757EF"/>
    <w:rsid w:val="0077742A"/>
    <w:rsid w:val="007776E3"/>
    <w:rsid w:val="00777AC1"/>
    <w:rsid w:val="00777DD5"/>
    <w:rsid w:val="00780BA2"/>
    <w:rsid w:val="0078101E"/>
    <w:rsid w:val="00782C4C"/>
    <w:rsid w:val="00783514"/>
    <w:rsid w:val="00783DA9"/>
    <w:rsid w:val="00784177"/>
    <w:rsid w:val="00784CD2"/>
    <w:rsid w:val="00787946"/>
    <w:rsid w:val="00787D04"/>
    <w:rsid w:val="007908B4"/>
    <w:rsid w:val="00790998"/>
    <w:rsid w:val="00792FA9"/>
    <w:rsid w:val="00793EC1"/>
    <w:rsid w:val="0079423F"/>
    <w:rsid w:val="007958C9"/>
    <w:rsid w:val="00795A18"/>
    <w:rsid w:val="0079642C"/>
    <w:rsid w:val="00796ECE"/>
    <w:rsid w:val="007A187A"/>
    <w:rsid w:val="007A1B5D"/>
    <w:rsid w:val="007A1ECF"/>
    <w:rsid w:val="007A2611"/>
    <w:rsid w:val="007A26D2"/>
    <w:rsid w:val="007A31AD"/>
    <w:rsid w:val="007A3731"/>
    <w:rsid w:val="007A37AD"/>
    <w:rsid w:val="007A3B0C"/>
    <w:rsid w:val="007A3CF0"/>
    <w:rsid w:val="007A4987"/>
    <w:rsid w:val="007A62B6"/>
    <w:rsid w:val="007A6504"/>
    <w:rsid w:val="007A65A4"/>
    <w:rsid w:val="007A7160"/>
    <w:rsid w:val="007A7755"/>
    <w:rsid w:val="007B0F94"/>
    <w:rsid w:val="007B18A6"/>
    <w:rsid w:val="007B21A8"/>
    <w:rsid w:val="007B287F"/>
    <w:rsid w:val="007B2DA9"/>
    <w:rsid w:val="007B3E91"/>
    <w:rsid w:val="007B545A"/>
    <w:rsid w:val="007B5D16"/>
    <w:rsid w:val="007B61EC"/>
    <w:rsid w:val="007B7057"/>
    <w:rsid w:val="007B7174"/>
    <w:rsid w:val="007B7D4B"/>
    <w:rsid w:val="007C03E8"/>
    <w:rsid w:val="007C0622"/>
    <w:rsid w:val="007C0EDC"/>
    <w:rsid w:val="007C1506"/>
    <w:rsid w:val="007C19EE"/>
    <w:rsid w:val="007C2AAC"/>
    <w:rsid w:val="007C2D18"/>
    <w:rsid w:val="007C3D19"/>
    <w:rsid w:val="007C4889"/>
    <w:rsid w:val="007C4DE7"/>
    <w:rsid w:val="007C4E02"/>
    <w:rsid w:val="007C535E"/>
    <w:rsid w:val="007C5453"/>
    <w:rsid w:val="007C577C"/>
    <w:rsid w:val="007C62F9"/>
    <w:rsid w:val="007C65A7"/>
    <w:rsid w:val="007C7D86"/>
    <w:rsid w:val="007C7DCE"/>
    <w:rsid w:val="007C7E08"/>
    <w:rsid w:val="007C7E90"/>
    <w:rsid w:val="007D095C"/>
    <w:rsid w:val="007D0E66"/>
    <w:rsid w:val="007D16D4"/>
    <w:rsid w:val="007D205D"/>
    <w:rsid w:val="007D360F"/>
    <w:rsid w:val="007D4BEA"/>
    <w:rsid w:val="007D4CBE"/>
    <w:rsid w:val="007D4FD6"/>
    <w:rsid w:val="007D7509"/>
    <w:rsid w:val="007E10C2"/>
    <w:rsid w:val="007E15CB"/>
    <w:rsid w:val="007E1F0B"/>
    <w:rsid w:val="007E25D1"/>
    <w:rsid w:val="007E29F9"/>
    <w:rsid w:val="007E4016"/>
    <w:rsid w:val="007E418D"/>
    <w:rsid w:val="007E47AD"/>
    <w:rsid w:val="007E5970"/>
    <w:rsid w:val="007E6ED0"/>
    <w:rsid w:val="007E740C"/>
    <w:rsid w:val="007E75CD"/>
    <w:rsid w:val="007E7813"/>
    <w:rsid w:val="007E7F81"/>
    <w:rsid w:val="007F018B"/>
    <w:rsid w:val="007F075F"/>
    <w:rsid w:val="007F09BA"/>
    <w:rsid w:val="007F19A6"/>
    <w:rsid w:val="007F2BE0"/>
    <w:rsid w:val="007F310D"/>
    <w:rsid w:val="007F3855"/>
    <w:rsid w:val="007F474B"/>
    <w:rsid w:val="007F47C2"/>
    <w:rsid w:val="007F5988"/>
    <w:rsid w:val="007F5E5C"/>
    <w:rsid w:val="007F6911"/>
    <w:rsid w:val="007F6AA0"/>
    <w:rsid w:val="008001D9"/>
    <w:rsid w:val="00801A53"/>
    <w:rsid w:val="00801C7F"/>
    <w:rsid w:val="00801E5A"/>
    <w:rsid w:val="00802A6C"/>
    <w:rsid w:val="00802BE7"/>
    <w:rsid w:val="00802BEA"/>
    <w:rsid w:val="00804272"/>
    <w:rsid w:val="008043E6"/>
    <w:rsid w:val="008047DE"/>
    <w:rsid w:val="00804F58"/>
    <w:rsid w:val="0080529F"/>
    <w:rsid w:val="008058B3"/>
    <w:rsid w:val="00805CA9"/>
    <w:rsid w:val="0080647B"/>
    <w:rsid w:val="00806B3B"/>
    <w:rsid w:val="0080722D"/>
    <w:rsid w:val="00810BEB"/>
    <w:rsid w:val="00811111"/>
    <w:rsid w:val="00811431"/>
    <w:rsid w:val="00811E5C"/>
    <w:rsid w:val="00812202"/>
    <w:rsid w:val="0081340D"/>
    <w:rsid w:val="008139CF"/>
    <w:rsid w:val="00813D40"/>
    <w:rsid w:val="00815770"/>
    <w:rsid w:val="00815DC5"/>
    <w:rsid w:val="0081607A"/>
    <w:rsid w:val="00816128"/>
    <w:rsid w:val="00816164"/>
    <w:rsid w:val="00816960"/>
    <w:rsid w:val="008169E0"/>
    <w:rsid w:val="00816C86"/>
    <w:rsid w:val="0081770C"/>
    <w:rsid w:val="00817C66"/>
    <w:rsid w:val="00820DAE"/>
    <w:rsid w:val="00821184"/>
    <w:rsid w:val="00822A9F"/>
    <w:rsid w:val="00822B49"/>
    <w:rsid w:val="00822D0D"/>
    <w:rsid w:val="00825B03"/>
    <w:rsid w:val="00826D6D"/>
    <w:rsid w:val="00827C9D"/>
    <w:rsid w:val="0083047F"/>
    <w:rsid w:val="00830849"/>
    <w:rsid w:val="00830EF0"/>
    <w:rsid w:val="00831468"/>
    <w:rsid w:val="008315A1"/>
    <w:rsid w:val="00831C66"/>
    <w:rsid w:val="00832A42"/>
    <w:rsid w:val="00832B90"/>
    <w:rsid w:val="00834032"/>
    <w:rsid w:val="0083426E"/>
    <w:rsid w:val="00834788"/>
    <w:rsid w:val="00834ED9"/>
    <w:rsid w:val="008367B6"/>
    <w:rsid w:val="0083787E"/>
    <w:rsid w:val="0084066A"/>
    <w:rsid w:val="00841A10"/>
    <w:rsid w:val="0084230A"/>
    <w:rsid w:val="0084344D"/>
    <w:rsid w:val="008441C5"/>
    <w:rsid w:val="00844A55"/>
    <w:rsid w:val="008456AB"/>
    <w:rsid w:val="00845922"/>
    <w:rsid w:val="00845AE3"/>
    <w:rsid w:val="00845FA9"/>
    <w:rsid w:val="00851E61"/>
    <w:rsid w:val="00852DFC"/>
    <w:rsid w:val="00853247"/>
    <w:rsid w:val="00853486"/>
    <w:rsid w:val="008543EA"/>
    <w:rsid w:val="0085506D"/>
    <w:rsid w:val="0085512A"/>
    <w:rsid w:val="00856072"/>
    <w:rsid w:val="00856441"/>
    <w:rsid w:val="008564A4"/>
    <w:rsid w:val="00856A50"/>
    <w:rsid w:val="00857734"/>
    <w:rsid w:val="00861C1A"/>
    <w:rsid w:val="00861D55"/>
    <w:rsid w:val="00861EDA"/>
    <w:rsid w:val="008626BC"/>
    <w:rsid w:val="00862A92"/>
    <w:rsid w:val="00862D79"/>
    <w:rsid w:val="00862F00"/>
    <w:rsid w:val="00864CC9"/>
    <w:rsid w:val="00865B9A"/>
    <w:rsid w:val="008662AD"/>
    <w:rsid w:val="00866AB7"/>
    <w:rsid w:val="0087020F"/>
    <w:rsid w:val="008708AC"/>
    <w:rsid w:val="0087124C"/>
    <w:rsid w:val="00871C2D"/>
    <w:rsid w:val="00871E36"/>
    <w:rsid w:val="0087346F"/>
    <w:rsid w:val="00875FC8"/>
    <w:rsid w:val="008763F9"/>
    <w:rsid w:val="008769D2"/>
    <w:rsid w:val="00876C5A"/>
    <w:rsid w:val="008776B0"/>
    <w:rsid w:val="0087779E"/>
    <w:rsid w:val="00877C3A"/>
    <w:rsid w:val="00880616"/>
    <w:rsid w:val="00880A8D"/>
    <w:rsid w:val="00880DAB"/>
    <w:rsid w:val="00880ED2"/>
    <w:rsid w:val="008811C4"/>
    <w:rsid w:val="00882682"/>
    <w:rsid w:val="00882A99"/>
    <w:rsid w:val="008843B3"/>
    <w:rsid w:val="00884732"/>
    <w:rsid w:val="0088491B"/>
    <w:rsid w:val="00885474"/>
    <w:rsid w:val="008856A2"/>
    <w:rsid w:val="008861E7"/>
    <w:rsid w:val="00886BE1"/>
    <w:rsid w:val="00886DC2"/>
    <w:rsid w:val="00887598"/>
    <w:rsid w:val="00887D35"/>
    <w:rsid w:val="0089038D"/>
    <w:rsid w:val="00890AEF"/>
    <w:rsid w:val="00891DE6"/>
    <w:rsid w:val="0089255D"/>
    <w:rsid w:val="00893375"/>
    <w:rsid w:val="00893BC3"/>
    <w:rsid w:val="00893C3F"/>
    <w:rsid w:val="0089446A"/>
    <w:rsid w:val="00895268"/>
    <w:rsid w:val="0089589A"/>
    <w:rsid w:val="00896BEC"/>
    <w:rsid w:val="008A09BB"/>
    <w:rsid w:val="008A173F"/>
    <w:rsid w:val="008A1F99"/>
    <w:rsid w:val="008A20D0"/>
    <w:rsid w:val="008A5856"/>
    <w:rsid w:val="008A669A"/>
    <w:rsid w:val="008A77C7"/>
    <w:rsid w:val="008A7B2B"/>
    <w:rsid w:val="008B1E2E"/>
    <w:rsid w:val="008B2501"/>
    <w:rsid w:val="008B2987"/>
    <w:rsid w:val="008B2BD6"/>
    <w:rsid w:val="008B333A"/>
    <w:rsid w:val="008B4E28"/>
    <w:rsid w:val="008B646D"/>
    <w:rsid w:val="008B6504"/>
    <w:rsid w:val="008B6FB6"/>
    <w:rsid w:val="008B7298"/>
    <w:rsid w:val="008C091A"/>
    <w:rsid w:val="008C0965"/>
    <w:rsid w:val="008C0BF9"/>
    <w:rsid w:val="008C2640"/>
    <w:rsid w:val="008C29B2"/>
    <w:rsid w:val="008C2F5C"/>
    <w:rsid w:val="008C408B"/>
    <w:rsid w:val="008C4954"/>
    <w:rsid w:val="008C6162"/>
    <w:rsid w:val="008C79C3"/>
    <w:rsid w:val="008D1AFA"/>
    <w:rsid w:val="008D360A"/>
    <w:rsid w:val="008D3752"/>
    <w:rsid w:val="008D4281"/>
    <w:rsid w:val="008D48C2"/>
    <w:rsid w:val="008D4F75"/>
    <w:rsid w:val="008D5833"/>
    <w:rsid w:val="008D6646"/>
    <w:rsid w:val="008E0C05"/>
    <w:rsid w:val="008E1398"/>
    <w:rsid w:val="008E235D"/>
    <w:rsid w:val="008E253E"/>
    <w:rsid w:val="008E28E4"/>
    <w:rsid w:val="008E2A56"/>
    <w:rsid w:val="008E3195"/>
    <w:rsid w:val="008E3694"/>
    <w:rsid w:val="008E3726"/>
    <w:rsid w:val="008E416A"/>
    <w:rsid w:val="008E5DF8"/>
    <w:rsid w:val="008E6C9A"/>
    <w:rsid w:val="008E6D4E"/>
    <w:rsid w:val="008F2C3B"/>
    <w:rsid w:val="008F32CB"/>
    <w:rsid w:val="008F4FB1"/>
    <w:rsid w:val="008F5773"/>
    <w:rsid w:val="008F6CA1"/>
    <w:rsid w:val="008F783C"/>
    <w:rsid w:val="009003B0"/>
    <w:rsid w:val="00900438"/>
    <w:rsid w:val="00900949"/>
    <w:rsid w:val="009013CE"/>
    <w:rsid w:val="009028B0"/>
    <w:rsid w:val="009032FA"/>
    <w:rsid w:val="00903A6F"/>
    <w:rsid w:val="00904467"/>
    <w:rsid w:val="009061FE"/>
    <w:rsid w:val="00906D15"/>
    <w:rsid w:val="009078A3"/>
    <w:rsid w:val="00907957"/>
    <w:rsid w:val="00910062"/>
    <w:rsid w:val="00910639"/>
    <w:rsid w:val="0091074A"/>
    <w:rsid w:val="00910880"/>
    <w:rsid w:val="00910FAB"/>
    <w:rsid w:val="00912091"/>
    <w:rsid w:val="009123EA"/>
    <w:rsid w:val="009126AF"/>
    <w:rsid w:val="00912E99"/>
    <w:rsid w:val="00912FA8"/>
    <w:rsid w:val="0091395B"/>
    <w:rsid w:val="00913C13"/>
    <w:rsid w:val="009145F6"/>
    <w:rsid w:val="00915082"/>
    <w:rsid w:val="0091548E"/>
    <w:rsid w:val="0091618F"/>
    <w:rsid w:val="00916CA3"/>
    <w:rsid w:val="009174F3"/>
    <w:rsid w:val="009219E0"/>
    <w:rsid w:val="00922010"/>
    <w:rsid w:val="009225C9"/>
    <w:rsid w:val="00923CAC"/>
    <w:rsid w:val="009258AC"/>
    <w:rsid w:val="009258F2"/>
    <w:rsid w:val="00925AD6"/>
    <w:rsid w:val="00926A54"/>
    <w:rsid w:val="0092739A"/>
    <w:rsid w:val="00927A01"/>
    <w:rsid w:val="00927EA4"/>
    <w:rsid w:val="009302B9"/>
    <w:rsid w:val="00930FAE"/>
    <w:rsid w:val="009313F4"/>
    <w:rsid w:val="009323AE"/>
    <w:rsid w:val="009325F5"/>
    <w:rsid w:val="00933124"/>
    <w:rsid w:val="009345AE"/>
    <w:rsid w:val="00934765"/>
    <w:rsid w:val="009349B4"/>
    <w:rsid w:val="00934E00"/>
    <w:rsid w:val="00936808"/>
    <w:rsid w:val="00936C65"/>
    <w:rsid w:val="009371DC"/>
    <w:rsid w:val="00937818"/>
    <w:rsid w:val="00937B37"/>
    <w:rsid w:val="0094444C"/>
    <w:rsid w:val="00945F7E"/>
    <w:rsid w:val="00946623"/>
    <w:rsid w:val="0094692F"/>
    <w:rsid w:val="0094709B"/>
    <w:rsid w:val="009477F5"/>
    <w:rsid w:val="00950DE2"/>
    <w:rsid w:val="00953420"/>
    <w:rsid w:val="009542DB"/>
    <w:rsid w:val="0095450E"/>
    <w:rsid w:val="0095548F"/>
    <w:rsid w:val="00955BE7"/>
    <w:rsid w:val="00956530"/>
    <w:rsid w:val="0095660D"/>
    <w:rsid w:val="00957218"/>
    <w:rsid w:val="00957454"/>
    <w:rsid w:val="009576BE"/>
    <w:rsid w:val="00957C07"/>
    <w:rsid w:val="00957F67"/>
    <w:rsid w:val="00960C51"/>
    <w:rsid w:val="00960D99"/>
    <w:rsid w:val="009613D7"/>
    <w:rsid w:val="00961439"/>
    <w:rsid w:val="00961872"/>
    <w:rsid w:val="009622D0"/>
    <w:rsid w:val="009624BF"/>
    <w:rsid w:val="00962590"/>
    <w:rsid w:val="009632DB"/>
    <w:rsid w:val="00963A6A"/>
    <w:rsid w:val="009645D2"/>
    <w:rsid w:val="00966230"/>
    <w:rsid w:val="009666A4"/>
    <w:rsid w:val="009672EF"/>
    <w:rsid w:val="0096731D"/>
    <w:rsid w:val="00971B41"/>
    <w:rsid w:val="00972F57"/>
    <w:rsid w:val="0097412D"/>
    <w:rsid w:val="009745AA"/>
    <w:rsid w:val="009748F0"/>
    <w:rsid w:val="00974DFD"/>
    <w:rsid w:val="00974FAC"/>
    <w:rsid w:val="00974FD3"/>
    <w:rsid w:val="009762FD"/>
    <w:rsid w:val="00976A9D"/>
    <w:rsid w:val="00976B0E"/>
    <w:rsid w:val="00977117"/>
    <w:rsid w:val="009775BF"/>
    <w:rsid w:val="00977D6C"/>
    <w:rsid w:val="0098091F"/>
    <w:rsid w:val="0098099B"/>
    <w:rsid w:val="00980A79"/>
    <w:rsid w:val="009813BB"/>
    <w:rsid w:val="009818C4"/>
    <w:rsid w:val="00981F37"/>
    <w:rsid w:val="009829FD"/>
    <w:rsid w:val="00983E91"/>
    <w:rsid w:val="009843BD"/>
    <w:rsid w:val="00984DB9"/>
    <w:rsid w:val="00985140"/>
    <w:rsid w:val="009856E8"/>
    <w:rsid w:val="0098576E"/>
    <w:rsid w:val="00985C9F"/>
    <w:rsid w:val="00986733"/>
    <w:rsid w:val="009870FC"/>
    <w:rsid w:val="0098766F"/>
    <w:rsid w:val="00987872"/>
    <w:rsid w:val="00990983"/>
    <w:rsid w:val="009909DB"/>
    <w:rsid w:val="00990B62"/>
    <w:rsid w:val="00990B7A"/>
    <w:rsid w:val="00990D98"/>
    <w:rsid w:val="0099372E"/>
    <w:rsid w:val="00993A7A"/>
    <w:rsid w:val="0099487D"/>
    <w:rsid w:val="009954E2"/>
    <w:rsid w:val="009959AD"/>
    <w:rsid w:val="0099640F"/>
    <w:rsid w:val="0099702C"/>
    <w:rsid w:val="0099718B"/>
    <w:rsid w:val="009973D9"/>
    <w:rsid w:val="009A1763"/>
    <w:rsid w:val="009A1B01"/>
    <w:rsid w:val="009A231B"/>
    <w:rsid w:val="009A29CD"/>
    <w:rsid w:val="009A2A6F"/>
    <w:rsid w:val="009A42AE"/>
    <w:rsid w:val="009A4386"/>
    <w:rsid w:val="009A584C"/>
    <w:rsid w:val="009A5AE0"/>
    <w:rsid w:val="009A631B"/>
    <w:rsid w:val="009A6966"/>
    <w:rsid w:val="009B266A"/>
    <w:rsid w:val="009B2E41"/>
    <w:rsid w:val="009B3972"/>
    <w:rsid w:val="009B3DD6"/>
    <w:rsid w:val="009B40C4"/>
    <w:rsid w:val="009B412D"/>
    <w:rsid w:val="009B45FF"/>
    <w:rsid w:val="009B4F37"/>
    <w:rsid w:val="009B52D3"/>
    <w:rsid w:val="009B5FF7"/>
    <w:rsid w:val="009B716C"/>
    <w:rsid w:val="009C05A0"/>
    <w:rsid w:val="009C0BDD"/>
    <w:rsid w:val="009C1319"/>
    <w:rsid w:val="009C3219"/>
    <w:rsid w:val="009C38E8"/>
    <w:rsid w:val="009C480C"/>
    <w:rsid w:val="009C4949"/>
    <w:rsid w:val="009C546B"/>
    <w:rsid w:val="009C75B0"/>
    <w:rsid w:val="009D00E6"/>
    <w:rsid w:val="009D0926"/>
    <w:rsid w:val="009D1406"/>
    <w:rsid w:val="009D15D1"/>
    <w:rsid w:val="009D1B8F"/>
    <w:rsid w:val="009D1B9B"/>
    <w:rsid w:val="009D2404"/>
    <w:rsid w:val="009D2516"/>
    <w:rsid w:val="009D303F"/>
    <w:rsid w:val="009D3510"/>
    <w:rsid w:val="009D41FB"/>
    <w:rsid w:val="009D5232"/>
    <w:rsid w:val="009D5FD4"/>
    <w:rsid w:val="009D5FEB"/>
    <w:rsid w:val="009D69C0"/>
    <w:rsid w:val="009D6AD4"/>
    <w:rsid w:val="009D7538"/>
    <w:rsid w:val="009D7AEC"/>
    <w:rsid w:val="009D7B12"/>
    <w:rsid w:val="009E0649"/>
    <w:rsid w:val="009E1050"/>
    <w:rsid w:val="009E2065"/>
    <w:rsid w:val="009E20FA"/>
    <w:rsid w:val="009E25DF"/>
    <w:rsid w:val="009E356E"/>
    <w:rsid w:val="009E3AFC"/>
    <w:rsid w:val="009E4036"/>
    <w:rsid w:val="009E42CB"/>
    <w:rsid w:val="009E5F58"/>
    <w:rsid w:val="009E7E01"/>
    <w:rsid w:val="009F0E70"/>
    <w:rsid w:val="009F1203"/>
    <w:rsid w:val="009F2037"/>
    <w:rsid w:val="009F2D32"/>
    <w:rsid w:val="009F3E4A"/>
    <w:rsid w:val="009F4791"/>
    <w:rsid w:val="009F61A1"/>
    <w:rsid w:val="00A00172"/>
    <w:rsid w:val="00A00959"/>
    <w:rsid w:val="00A01550"/>
    <w:rsid w:val="00A01DE4"/>
    <w:rsid w:val="00A02801"/>
    <w:rsid w:val="00A02960"/>
    <w:rsid w:val="00A02AED"/>
    <w:rsid w:val="00A0349C"/>
    <w:rsid w:val="00A0512B"/>
    <w:rsid w:val="00A05BBF"/>
    <w:rsid w:val="00A05D83"/>
    <w:rsid w:val="00A06831"/>
    <w:rsid w:val="00A06846"/>
    <w:rsid w:val="00A06F9D"/>
    <w:rsid w:val="00A0763D"/>
    <w:rsid w:val="00A07A75"/>
    <w:rsid w:val="00A07FB3"/>
    <w:rsid w:val="00A13A35"/>
    <w:rsid w:val="00A14B36"/>
    <w:rsid w:val="00A202B8"/>
    <w:rsid w:val="00A206EF"/>
    <w:rsid w:val="00A20ED4"/>
    <w:rsid w:val="00A21394"/>
    <w:rsid w:val="00A23558"/>
    <w:rsid w:val="00A235C0"/>
    <w:rsid w:val="00A23D47"/>
    <w:rsid w:val="00A24D1A"/>
    <w:rsid w:val="00A24E4A"/>
    <w:rsid w:val="00A24F3E"/>
    <w:rsid w:val="00A25ADE"/>
    <w:rsid w:val="00A25C1A"/>
    <w:rsid w:val="00A25D62"/>
    <w:rsid w:val="00A26487"/>
    <w:rsid w:val="00A3035A"/>
    <w:rsid w:val="00A31214"/>
    <w:rsid w:val="00A31A5A"/>
    <w:rsid w:val="00A31D02"/>
    <w:rsid w:val="00A339FE"/>
    <w:rsid w:val="00A33E1B"/>
    <w:rsid w:val="00A34AF4"/>
    <w:rsid w:val="00A34B6C"/>
    <w:rsid w:val="00A34CB5"/>
    <w:rsid w:val="00A359BE"/>
    <w:rsid w:val="00A361BB"/>
    <w:rsid w:val="00A3687F"/>
    <w:rsid w:val="00A36CAB"/>
    <w:rsid w:val="00A36F55"/>
    <w:rsid w:val="00A37006"/>
    <w:rsid w:val="00A3735C"/>
    <w:rsid w:val="00A407EE"/>
    <w:rsid w:val="00A40970"/>
    <w:rsid w:val="00A409C0"/>
    <w:rsid w:val="00A40ADB"/>
    <w:rsid w:val="00A41717"/>
    <w:rsid w:val="00A42956"/>
    <w:rsid w:val="00A42D36"/>
    <w:rsid w:val="00A432FF"/>
    <w:rsid w:val="00A439D7"/>
    <w:rsid w:val="00A43F85"/>
    <w:rsid w:val="00A44181"/>
    <w:rsid w:val="00A44205"/>
    <w:rsid w:val="00A467ED"/>
    <w:rsid w:val="00A46892"/>
    <w:rsid w:val="00A47799"/>
    <w:rsid w:val="00A47DDC"/>
    <w:rsid w:val="00A47E5C"/>
    <w:rsid w:val="00A5046F"/>
    <w:rsid w:val="00A504E3"/>
    <w:rsid w:val="00A51BDE"/>
    <w:rsid w:val="00A51EC8"/>
    <w:rsid w:val="00A52525"/>
    <w:rsid w:val="00A5326D"/>
    <w:rsid w:val="00A54319"/>
    <w:rsid w:val="00A54EE3"/>
    <w:rsid w:val="00A553B4"/>
    <w:rsid w:val="00A560C5"/>
    <w:rsid w:val="00A566B7"/>
    <w:rsid w:val="00A56F61"/>
    <w:rsid w:val="00A5733E"/>
    <w:rsid w:val="00A57BE9"/>
    <w:rsid w:val="00A57E97"/>
    <w:rsid w:val="00A60D89"/>
    <w:rsid w:val="00A61294"/>
    <w:rsid w:val="00A6245B"/>
    <w:rsid w:val="00A62BBB"/>
    <w:rsid w:val="00A62D42"/>
    <w:rsid w:val="00A63078"/>
    <w:rsid w:val="00A631E9"/>
    <w:rsid w:val="00A63455"/>
    <w:rsid w:val="00A64597"/>
    <w:rsid w:val="00A64E08"/>
    <w:rsid w:val="00A65602"/>
    <w:rsid w:val="00A657EB"/>
    <w:rsid w:val="00A6668D"/>
    <w:rsid w:val="00A70758"/>
    <w:rsid w:val="00A70A1D"/>
    <w:rsid w:val="00A71523"/>
    <w:rsid w:val="00A71B38"/>
    <w:rsid w:val="00A71F2B"/>
    <w:rsid w:val="00A723BE"/>
    <w:rsid w:val="00A7336F"/>
    <w:rsid w:val="00A74463"/>
    <w:rsid w:val="00A746A6"/>
    <w:rsid w:val="00A74983"/>
    <w:rsid w:val="00A74E43"/>
    <w:rsid w:val="00A75A46"/>
    <w:rsid w:val="00A764E2"/>
    <w:rsid w:val="00A77634"/>
    <w:rsid w:val="00A8287F"/>
    <w:rsid w:val="00A82C05"/>
    <w:rsid w:val="00A83A5B"/>
    <w:rsid w:val="00A8446A"/>
    <w:rsid w:val="00A84752"/>
    <w:rsid w:val="00A85A13"/>
    <w:rsid w:val="00A85B86"/>
    <w:rsid w:val="00A86091"/>
    <w:rsid w:val="00A86185"/>
    <w:rsid w:val="00A86DDC"/>
    <w:rsid w:val="00A87644"/>
    <w:rsid w:val="00A877BC"/>
    <w:rsid w:val="00A904BE"/>
    <w:rsid w:val="00A90816"/>
    <w:rsid w:val="00A90AA1"/>
    <w:rsid w:val="00A92133"/>
    <w:rsid w:val="00A93583"/>
    <w:rsid w:val="00A9552F"/>
    <w:rsid w:val="00A95595"/>
    <w:rsid w:val="00AA167D"/>
    <w:rsid w:val="00AA27FB"/>
    <w:rsid w:val="00AA397F"/>
    <w:rsid w:val="00AA4481"/>
    <w:rsid w:val="00AA4C07"/>
    <w:rsid w:val="00AA548F"/>
    <w:rsid w:val="00AA68E4"/>
    <w:rsid w:val="00AA6CF8"/>
    <w:rsid w:val="00AA73A8"/>
    <w:rsid w:val="00AA749B"/>
    <w:rsid w:val="00AA7917"/>
    <w:rsid w:val="00AB090A"/>
    <w:rsid w:val="00AB0A7F"/>
    <w:rsid w:val="00AB0EF9"/>
    <w:rsid w:val="00AB2B99"/>
    <w:rsid w:val="00AB416B"/>
    <w:rsid w:val="00AB463D"/>
    <w:rsid w:val="00AB5146"/>
    <w:rsid w:val="00AB514D"/>
    <w:rsid w:val="00AB645F"/>
    <w:rsid w:val="00AC22F6"/>
    <w:rsid w:val="00AC2F45"/>
    <w:rsid w:val="00AC30AE"/>
    <w:rsid w:val="00AC30EC"/>
    <w:rsid w:val="00AC41D7"/>
    <w:rsid w:val="00AC4C1F"/>
    <w:rsid w:val="00AC655C"/>
    <w:rsid w:val="00AC6A32"/>
    <w:rsid w:val="00AD050F"/>
    <w:rsid w:val="00AD0BB2"/>
    <w:rsid w:val="00AD18F6"/>
    <w:rsid w:val="00AD1EB6"/>
    <w:rsid w:val="00AD3D7D"/>
    <w:rsid w:val="00AD42AA"/>
    <w:rsid w:val="00AD4DA4"/>
    <w:rsid w:val="00AD5C0B"/>
    <w:rsid w:val="00AD6D3A"/>
    <w:rsid w:val="00AD74C1"/>
    <w:rsid w:val="00AD77EE"/>
    <w:rsid w:val="00AD7E94"/>
    <w:rsid w:val="00AE0583"/>
    <w:rsid w:val="00AE08CA"/>
    <w:rsid w:val="00AE146D"/>
    <w:rsid w:val="00AE28AC"/>
    <w:rsid w:val="00AE2DC0"/>
    <w:rsid w:val="00AE5371"/>
    <w:rsid w:val="00AE53E4"/>
    <w:rsid w:val="00AE56AB"/>
    <w:rsid w:val="00AE6476"/>
    <w:rsid w:val="00AE6657"/>
    <w:rsid w:val="00AE6992"/>
    <w:rsid w:val="00AF06F9"/>
    <w:rsid w:val="00AF0A03"/>
    <w:rsid w:val="00AF0B20"/>
    <w:rsid w:val="00AF139E"/>
    <w:rsid w:val="00AF1550"/>
    <w:rsid w:val="00AF24A4"/>
    <w:rsid w:val="00AF4418"/>
    <w:rsid w:val="00AF4EF7"/>
    <w:rsid w:val="00AF7576"/>
    <w:rsid w:val="00AF7AD4"/>
    <w:rsid w:val="00B00BB4"/>
    <w:rsid w:val="00B0206B"/>
    <w:rsid w:val="00B02CB4"/>
    <w:rsid w:val="00B02E13"/>
    <w:rsid w:val="00B03CC7"/>
    <w:rsid w:val="00B04578"/>
    <w:rsid w:val="00B0469C"/>
    <w:rsid w:val="00B04DAD"/>
    <w:rsid w:val="00B051C9"/>
    <w:rsid w:val="00B05D95"/>
    <w:rsid w:val="00B05FF1"/>
    <w:rsid w:val="00B06640"/>
    <w:rsid w:val="00B069CD"/>
    <w:rsid w:val="00B07306"/>
    <w:rsid w:val="00B10FB2"/>
    <w:rsid w:val="00B117D8"/>
    <w:rsid w:val="00B11DA0"/>
    <w:rsid w:val="00B1204B"/>
    <w:rsid w:val="00B13FD7"/>
    <w:rsid w:val="00B14155"/>
    <w:rsid w:val="00B16476"/>
    <w:rsid w:val="00B17051"/>
    <w:rsid w:val="00B170D6"/>
    <w:rsid w:val="00B1725C"/>
    <w:rsid w:val="00B174BF"/>
    <w:rsid w:val="00B17DBF"/>
    <w:rsid w:val="00B205BF"/>
    <w:rsid w:val="00B2179B"/>
    <w:rsid w:val="00B22315"/>
    <w:rsid w:val="00B225E1"/>
    <w:rsid w:val="00B24241"/>
    <w:rsid w:val="00B27DC8"/>
    <w:rsid w:val="00B30280"/>
    <w:rsid w:val="00B310FB"/>
    <w:rsid w:val="00B31E92"/>
    <w:rsid w:val="00B31F04"/>
    <w:rsid w:val="00B32175"/>
    <w:rsid w:val="00B32301"/>
    <w:rsid w:val="00B32332"/>
    <w:rsid w:val="00B35D17"/>
    <w:rsid w:val="00B366F3"/>
    <w:rsid w:val="00B370F3"/>
    <w:rsid w:val="00B375A3"/>
    <w:rsid w:val="00B400F6"/>
    <w:rsid w:val="00B40869"/>
    <w:rsid w:val="00B40CC7"/>
    <w:rsid w:val="00B40D1C"/>
    <w:rsid w:val="00B40F74"/>
    <w:rsid w:val="00B41370"/>
    <w:rsid w:val="00B41A77"/>
    <w:rsid w:val="00B41D60"/>
    <w:rsid w:val="00B41EE2"/>
    <w:rsid w:val="00B421E9"/>
    <w:rsid w:val="00B42858"/>
    <w:rsid w:val="00B42871"/>
    <w:rsid w:val="00B434F7"/>
    <w:rsid w:val="00B44E2F"/>
    <w:rsid w:val="00B46597"/>
    <w:rsid w:val="00B46D36"/>
    <w:rsid w:val="00B5049C"/>
    <w:rsid w:val="00B50E3A"/>
    <w:rsid w:val="00B52525"/>
    <w:rsid w:val="00B5378D"/>
    <w:rsid w:val="00B537A7"/>
    <w:rsid w:val="00B546C0"/>
    <w:rsid w:val="00B54E81"/>
    <w:rsid w:val="00B5519F"/>
    <w:rsid w:val="00B5623C"/>
    <w:rsid w:val="00B563B3"/>
    <w:rsid w:val="00B57616"/>
    <w:rsid w:val="00B5782D"/>
    <w:rsid w:val="00B57844"/>
    <w:rsid w:val="00B57D5C"/>
    <w:rsid w:val="00B60FD8"/>
    <w:rsid w:val="00B61163"/>
    <w:rsid w:val="00B6134A"/>
    <w:rsid w:val="00B61DDE"/>
    <w:rsid w:val="00B62ABC"/>
    <w:rsid w:val="00B6342E"/>
    <w:rsid w:val="00B639B8"/>
    <w:rsid w:val="00B65904"/>
    <w:rsid w:val="00B65FCB"/>
    <w:rsid w:val="00B6734D"/>
    <w:rsid w:val="00B67AB2"/>
    <w:rsid w:val="00B67D6C"/>
    <w:rsid w:val="00B752E5"/>
    <w:rsid w:val="00B7546D"/>
    <w:rsid w:val="00B7546E"/>
    <w:rsid w:val="00B7550A"/>
    <w:rsid w:val="00B756AE"/>
    <w:rsid w:val="00B756C9"/>
    <w:rsid w:val="00B772FB"/>
    <w:rsid w:val="00B800C8"/>
    <w:rsid w:val="00B803C8"/>
    <w:rsid w:val="00B80D76"/>
    <w:rsid w:val="00B837D7"/>
    <w:rsid w:val="00B83A2F"/>
    <w:rsid w:val="00B85A5B"/>
    <w:rsid w:val="00B86F21"/>
    <w:rsid w:val="00B8710E"/>
    <w:rsid w:val="00B876E9"/>
    <w:rsid w:val="00B879E8"/>
    <w:rsid w:val="00B90632"/>
    <w:rsid w:val="00B909E1"/>
    <w:rsid w:val="00B91718"/>
    <w:rsid w:val="00B92903"/>
    <w:rsid w:val="00B92A59"/>
    <w:rsid w:val="00B930CF"/>
    <w:rsid w:val="00B936EE"/>
    <w:rsid w:val="00B93FE0"/>
    <w:rsid w:val="00B9531D"/>
    <w:rsid w:val="00B95EE5"/>
    <w:rsid w:val="00B96F22"/>
    <w:rsid w:val="00B9755D"/>
    <w:rsid w:val="00B97D6E"/>
    <w:rsid w:val="00B97F1A"/>
    <w:rsid w:val="00BA08A6"/>
    <w:rsid w:val="00BA0B13"/>
    <w:rsid w:val="00BA10C5"/>
    <w:rsid w:val="00BA1161"/>
    <w:rsid w:val="00BA1D34"/>
    <w:rsid w:val="00BA25F4"/>
    <w:rsid w:val="00BA2743"/>
    <w:rsid w:val="00BA292C"/>
    <w:rsid w:val="00BA38B7"/>
    <w:rsid w:val="00BA3A33"/>
    <w:rsid w:val="00BA485D"/>
    <w:rsid w:val="00BA5450"/>
    <w:rsid w:val="00BA5CEF"/>
    <w:rsid w:val="00BA5F09"/>
    <w:rsid w:val="00BA5F92"/>
    <w:rsid w:val="00BA64D6"/>
    <w:rsid w:val="00BA70B7"/>
    <w:rsid w:val="00BA7125"/>
    <w:rsid w:val="00BB0941"/>
    <w:rsid w:val="00BB0C0B"/>
    <w:rsid w:val="00BB2CDA"/>
    <w:rsid w:val="00BB2DEA"/>
    <w:rsid w:val="00BB48BC"/>
    <w:rsid w:val="00BB5B2E"/>
    <w:rsid w:val="00BB7B77"/>
    <w:rsid w:val="00BC0001"/>
    <w:rsid w:val="00BC0A12"/>
    <w:rsid w:val="00BC1C0C"/>
    <w:rsid w:val="00BC39B3"/>
    <w:rsid w:val="00BC454C"/>
    <w:rsid w:val="00BC4A0B"/>
    <w:rsid w:val="00BC58FA"/>
    <w:rsid w:val="00BC5B75"/>
    <w:rsid w:val="00BD0EDF"/>
    <w:rsid w:val="00BD1B59"/>
    <w:rsid w:val="00BD22DB"/>
    <w:rsid w:val="00BD2694"/>
    <w:rsid w:val="00BD6582"/>
    <w:rsid w:val="00BD666D"/>
    <w:rsid w:val="00BD6ED0"/>
    <w:rsid w:val="00BD73EB"/>
    <w:rsid w:val="00BD7EAA"/>
    <w:rsid w:val="00BE022B"/>
    <w:rsid w:val="00BE0768"/>
    <w:rsid w:val="00BE0938"/>
    <w:rsid w:val="00BE0B75"/>
    <w:rsid w:val="00BE0C2D"/>
    <w:rsid w:val="00BE222D"/>
    <w:rsid w:val="00BE2325"/>
    <w:rsid w:val="00BE332E"/>
    <w:rsid w:val="00BE3A04"/>
    <w:rsid w:val="00BE5410"/>
    <w:rsid w:val="00BE5614"/>
    <w:rsid w:val="00BE69E6"/>
    <w:rsid w:val="00BE6A7B"/>
    <w:rsid w:val="00BE748B"/>
    <w:rsid w:val="00BE7DE1"/>
    <w:rsid w:val="00BF027F"/>
    <w:rsid w:val="00BF02F3"/>
    <w:rsid w:val="00BF21F0"/>
    <w:rsid w:val="00BF2259"/>
    <w:rsid w:val="00BF27FF"/>
    <w:rsid w:val="00BF2D35"/>
    <w:rsid w:val="00BF317D"/>
    <w:rsid w:val="00BF33D8"/>
    <w:rsid w:val="00BF357C"/>
    <w:rsid w:val="00BF3966"/>
    <w:rsid w:val="00BF4027"/>
    <w:rsid w:val="00BF42EA"/>
    <w:rsid w:val="00BF5227"/>
    <w:rsid w:val="00BF5F09"/>
    <w:rsid w:val="00BF72F8"/>
    <w:rsid w:val="00C0009F"/>
    <w:rsid w:val="00C00565"/>
    <w:rsid w:val="00C0076D"/>
    <w:rsid w:val="00C00B2B"/>
    <w:rsid w:val="00C00B9A"/>
    <w:rsid w:val="00C01BA9"/>
    <w:rsid w:val="00C01C17"/>
    <w:rsid w:val="00C02539"/>
    <w:rsid w:val="00C02E0D"/>
    <w:rsid w:val="00C02EEF"/>
    <w:rsid w:val="00C03680"/>
    <w:rsid w:val="00C04352"/>
    <w:rsid w:val="00C04B9D"/>
    <w:rsid w:val="00C05B8E"/>
    <w:rsid w:val="00C05C18"/>
    <w:rsid w:val="00C060A9"/>
    <w:rsid w:val="00C100AF"/>
    <w:rsid w:val="00C104E1"/>
    <w:rsid w:val="00C1070D"/>
    <w:rsid w:val="00C10910"/>
    <w:rsid w:val="00C11097"/>
    <w:rsid w:val="00C111D0"/>
    <w:rsid w:val="00C11206"/>
    <w:rsid w:val="00C116F8"/>
    <w:rsid w:val="00C11B00"/>
    <w:rsid w:val="00C11B4D"/>
    <w:rsid w:val="00C11CDC"/>
    <w:rsid w:val="00C13A88"/>
    <w:rsid w:val="00C13B47"/>
    <w:rsid w:val="00C13E10"/>
    <w:rsid w:val="00C146CB"/>
    <w:rsid w:val="00C14872"/>
    <w:rsid w:val="00C14E9C"/>
    <w:rsid w:val="00C150F4"/>
    <w:rsid w:val="00C15921"/>
    <w:rsid w:val="00C16F83"/>
    <w:rsid w:val="00C17631"/>
    <w:rsid w:val="00C20478"/>
    <w:rsid w:val="00C2074D"/>
    <w:rsid w:val="00C223F4"/>
    <w:rsid w:val="00C22435"/>
    <w:rsid w:val="00C2243B"/>
    <w:rsid w:val="00C229C9"/>
    <w:rsid w:val="00C23940"/>
    <w:rsid w:val="00C24626"/>
    <w:rsid w:val="00C2505F"/>
    <w:rsid w:val="00C25596"/>
    <w:rsid w:val="00C2567F"/>
    <w:rsid w:val="00C25D2D"/>
    <w:rsid w:val="00C26495"/>
    <w:rsid w:val="00C27639"/>
    <w:rsid w:val="00C31716"/>
    <w:rsid w:val="00C32C19"/>
    <w:rsid w:val="00C34EAF"/>
    <w:rsid w:val="00C34EB2"/>
    <w:rsid w:val="00C35B1C"/>
    <w:rsid w:val="00C35E44"/>
    <w:rsid w:val="00C36719"/>
    <w:rsid w:val="00C36AA6"/>
    <w:rsid w:val="00C36E15"/>
    <w:rsid w:val="00C37B07"/>
    <w:rsid w:val="00C37B4A"/>
    <w:rsid w:val="00C41A0E"/>
    <w:rsid w:val="00C433AE"/>
    <w:rsid w:val="00C437A1"/>
    <w:rsid w:val="00C43ABB"/>
    <w:rsid w:val="00C43CC0"/>
    <w:rsid w:val="00C44113"/>
    <w:rsid w:val="00C441FE"/>
    <w:rsid w:val="00C443E5"/>
    <w:rsid w:val="00C444E6"/>
    <w:rsid w:val="00C447C2"/>
    <w:rsid w:val="00C45897"/>
    <w:rsid w:val="00C46D7C"/>
    <w:rsid w:val="00C4708C"/>
    <w:rsid w:val="00C47516"/>
    <w:rsid w:val="00C50A7D"/>
    <w:rsid w:val="00C50B73"/>
    <w:rsid w:val="00C50D69"/>
    <w:rsid w:val="00C50F39"/>
    <w:rsid w:val="00C52516"/>
    <w:rsid w:val="00C52FE9"/>
    <w:rsid w:val="00C536F5"/>
    <w:rsid w:val="00C5388D"/>
    <w:rsid w:val="00C544F7"/>
    <w:rsid w:val="00C54D4F"/>
    <w:rsid w:val="00C54DF5"/>
    <w:rsid w:val="00C55BAC"/>
    <w:rsid w:val="00C56B83"/>
    <w:rsid w:val="00C5768E"/>
    <w:rsid w:val="00C6040E"/>
    <w:rsid w:val="00C60446"/>
    <w:rsid w:val="00C60681"/>
    <w:rsid w:val="00C60B96"/>
    <w:rsid w:val="00C6139C"/>
    <w:rsid w:val="00C613A9"/>
    <w:rsid w:val="00C623E8"/>
    <w:rsid w:val="00C62D19"/>
    <w:rsid w:val="00C6358B"/>
    <w:rsid w:val="00C637C6"/>
    <w:rsid w:val="00C63E26"/>
    <w:rsid w:val="00C63ECD"/>
    <w:rsid w:val="00C657A8"/>
    <w:rsid w:val="00C65A85"/>
    <w:rsid w:val="00C65B32"/>
    <w:rsid w:val="00C67748"/>
    <w:rsid w:val="00C679C0"/>
    <w:rsid w:val="00C67F27"/>
    <w:rsid w:val="00C7077D"/>
    <w:rsid w:val="00C70EFC"/>
    <w:rsid w:val="00C714A3"/>
    <w:rsid w:val="00C71EAD"/>
    <w:rsid w:val="00C724C1"/>
    <w:rsid w:val="00C72E3E"/>
    <w:rsid w:val="00C73C01"/>
    <w:rsid w:val="00C73E24"/>
    <w:rsid w:val="00C74425"/>
    <w:rsid w:val="00C74E86"/>
    <w:rsid w:val="00C752BF"/>
    <w:rsid w:val="00C757AC"/>
    <w:rsid w:val="00C75B17"/>
    <w:rsid w:val="00C76079"/>
    <w:rsid w:val="00C76153"/>
    <w:rsid w:val="00C764D4"/>
    <w:rsid w:val="00C77A25"/>
    <w:rsid w:val="00C802EA"/>
    <w:rsid w:val="00C80AA2"/>
    <w:rsid w:val="00C80BC9"/>
    <w:rsid w:val="00C80BFC"/>
    <w:rsid w:val="00C81343"/>
    <w:rsid w:val="00C822BA"/>
    <w:rsid w:val="00C82805"/>
    <w:rsid w:val="00C82E00"/>
    <w:rsid w:val="00C8364C"/>
    <w:rsid w:val="00C83996"/>
    <w:rsid w:val="00C84DEF"/>
    <w:rsid w:val="00C851FA"/>
    <w:rsid w:val="00C85334"/>
    <w:rsid w:val="00C8542B"/>
    <w:rsid w:val="00C85D29"/>
    <w:rsid w:val="00C8626E"/>
    <w:rsid w:val="00C869FC"/>
    <w:rsid w:val="00C8796B"/>
    <w:rsid w:val="00C90B9B"/>
    <w:rsid w:val="00C9190D"/>
    <w:rsid w:val="00C91EF8"/>
    <w:rsid w:val="00C93AE0"/>
    <w:rsid w:val="00C93E62"/>
    <w:rsid w:val="00C949FF"/>
    <w:rsid w:val="00C94C92"/>
    <w:rsid w:val="00C954B6"/>
    <w:rsid w:val="00C95D88"/>
    <w:rsid w:val="00C9668D"/>
    <w:rsid w:val="00C966CA"/>
    <w:rsid w:val="00C971AF"/>
    <w:rsid w:val="00C97F34"/>
    <w:rsid w:val="00CA0096"/>
    <w:rsid w:val="00CA00B6"/>
    <w:rsid w:val="00CA09EB"/>
    <w:rsid w:val="00CA0E2F"/>
    <w:rsid w:val="00CA1773"/>
    <w:rsid w:val="00CA2D3D"/>
    <w:rsid w:val="00CA2F49"/>
    <w:rsid w:val="00CA312F"/>
    <w:rsid w:val="00CA3A9A"/>
    <w:rsid w:val="00CA4922"/>
    <w:rsid w:val="00CA4B34"/>
    <w:rsid w:val="00CA5F55"/>
    <w:rsid w:val="00CA6124"/>
    <w:rsid w:val="00CA6787"/>
    <w:rsid w:val="00CA7FB4"/>
    <w:rsid w:val="00CB0635"/>
    <w:rsid w:val="00CB0F06"/>
    <w:rsid w:val="00CB1D32"/>
    <w:rsid w:val="00CB24F1"/>
    <w:rsid w:val="00CB2B2E"/>
    <w:rsid w:val="00CB3429"/>
    <w:rsid w:val="00CB4117"/>
    <w:rsid w:val="00CB5713"/>
    <w:rsid w:val="00CB594F"/>
    <w:rsid w:val="00CB5B98"/>
    <w:rsid w:val="00CB70CB"/>
    <w:rsid w:val="00CB7639"/>
    <w:rsid w:val="00CC0EBF"/>
    <w:rsid w:val="00CC129B"/>
    <w:rsid w:val="00CC131C"/>
    <w:rsid w:val="00CC1438"/>
    <w:rsid w:val="00CC158F"/>
    <w:rsid w:val="00CC1920"/>
    <w:rsid w:val="00CC1983"/>
    <w:rsid w:val="00CC1C4D"/>
    <w:rsid w:val="00CC1DF0"/>
    <w:rsid w:val="00CC2270"/>
    <w:rsid w:val="00CC2486"/>
    <w:rsid w:val="00CC261E"/>
    <w:rsid w:val="00CC31B8"/>
    <w:rsid w:val="00CC3D81"/>
    <w:rsid w:val="00CC4035"/>
    <w:rsid w:val="00CC5218"/>
    <w:rsid w:val="00CC6786"/>
    <w:rsid w:val="00CC7063"/>
    <w:rsid w:val="00CD108F"/>
    <w:rsid w:val="00CD13B9"/>
    <w:rsid w:val="00CD2F16"/>
    <w:rsid w:val="00CD315E"/>
    <w:rsid w:val="00CD3ECA"/>
    <w:rsid w:val="00CD472F"/>
    <w:rsid w:val="00CD63F7"/>
    <w:rsid w:val="00CD7486"/>
    <w:rsid w:val="00CE013D"/>
    <w:rsid w:val="00CE1B18"/>
    <w:rsid w:val="00CE3143"/>
    <w:rsid w:val="00CE36F4"/>
    <w:rsid w:val="00CE3BEB"/>
    <w:rsid w:val="00CE4A0D"/>
    <w:rsid w:val="00CE4F87"/>
    <w:rsid w:val="00CE5C0D"/>
    <w:rsid w:val="00CE66D3"/>
    <w:rsid w:val="00CE6F70"/>
    <w:rsid w:val="00CE7482"/>
    <w:rsid w:val="00CE7D32"/>
    <w:rsid w:val="00CF02D5"/>
    <w:rsid w:val="00CF0893"/>
    <w:rsid w:val="00CF3FDE"/>
    <w:rsid w:val="00CF46D0"/>
    <w:rsid w:val="00CF5F70"/>
    <w:rsid w:val="00CF6FB2"/>
    <w:rsid w:val="00CF775C"/>
    <w:rsid w:val="00D004DB"/>
    <w:rsid w:val="00D009CD"/>
    <w:rsid w:val="00D01ABA"/>
    <w:rsid w:val="00D0200B"/>
    <w:rsid w:val="00D02058"/>
    <w:rsid w:val="00D02155"/>
    <w:rsid w:val="00D03E7D"/>
    <w:rsid w:val="00D04B21"/>
    <w:rsid w:val="00D04D00"/>
    <w:rsid w:val="00D04F68"/>
    <w:rsid w:val="00D05302"/>
    <w:rsid w:val="00D05A96"/>
    <w:rsid w:val="00D05AFC"/>
    <w:rsid w:val="00D079E1"/>
    <w:rsid w:val="00D07D3D"/>
    <w:rsid w:val="00D1011D"/>
    <w:rsid w:val="00D10830"/>
    <w:rsid w:val="00D1263B"/>
    <w:rsid w:val="00D12C61"/>
    <w:rsid w:val="00D13487"/>
    <w:rsid w:val="00D145B8"/>
    <w:rsid w:val="00D14E62"/>
    <w:rsid w:val="00D150AA"/>
    <w:rsid w:val="00D154DD"/>
    <w:rsid w:val="00D163CB"/>
    <w:rsid w:val="00D166C1"/>
    <w:rsid w:val="00D1790B"/>
    <w:rsid w:val="00D17C4B"/>
    <w:rsid w:val="00D20539"/>
    <w:rsid w:val="00D2120C"/>
    <w:rsid w:val="00D232FB"/>
    <w:rsid w:val="00D23E7E"/>
    <w:rsid w:val="00D24831"/>
    <w:rsid w:val="00D25E5A"/>
    <w:rsid w:val="00D25FCE"/>
    <w:rsid w:val="00D25FD0"/>
    <w:rsid w:val="00D26385"/>
    <w:rsid w:val="00D2750C"/>
    <w:rsid w:val="00D305B1"/>
    <w:rsid w:val="00D307F0"/>
    <w:rsid w:val="00D312B6"/>
    <w:rsid w:val="00D31649"/>
    <w:rsid w:val="00D31794"/>
    <w:rsid w:val="00D32460"/>
    <w:rsid w:val="00D33A6D"/>
    <w:rsid w:val="00D35333"/>
    <w:rsid w:val="00D355E9"/>
    <w:rsid w:val="00D359F7"/>
    <w:rsid w:val="00D36B40"/>
    <w:rsid w:val="00D37B27"/>
    <w:rsid w:val="00D37E7B"/>
    <w:rsid w:val="00D37FA7"/>
    <w:rsid w:val="00D401E4"/>
    <w:rsid w:val="00D40F7E"/>
    <w:rsid w:val="00D41A1E"/>
    <w:rsid w:val="00D423E5"/>
    <w:rsid w:val="00D447BD"/>
    <w:rsid w:val="00D45263"/>
    <w:rsid w:val="00D466D0"/>
    <w:rsid w:val="00D475B4"/>
    <w:rsid w:val="00D47D63"/>
    <w:rsid w:val="00D50644"/>
    <w:rsid w:val="00D50B53"/>
    <w:rsid w:val="00D51F60"/>
    <w:rsid w:val="00D51FE6"/>
    <w:rsid w:val="00D5281D"/>
    <w:rsid w:val="00D5379C"/>
    <w:rsid w:val="00D55143"/>
    <w:rsid w:val="00D553EE"/>
    <w:rsid w:val="00D5544B"/>
    <w:rsid w:val="00D557B9"/>
    <w:rsid w:val="00D572DC"/>
    <w:rsid w:val="00D60AD5"/>
    <w:rsid w:val="00D61305"/>
    <w:rsid w:val="00D6229B"/>
    <w:rsid w:val="00D63099"/>
    <w:rsid w:val="00D631EF"/>
    <w:rsid w:val="00D6387D"/>
    <w:rsid w:val="00D64280"/>
    <w:rsid w:val="00D66813"/>
    <w:rsid w:val="00D66DDA"/>
    <w:rsid w:val="00D6733D"/>
    <w:rsid w:val="00D6768D"/>
    <w:rsid w:val="00D679A2"/>
    <w:rsid w:val="00D7165A"/>
    <w:rsid w:val="00D75353"/>
    <w:rsid w:val="00D75EA6"/>
    <w:rsid w:val="00D767F0"/>
    <w:rsid w:val="00D76A0E"/>
    <w:rsid w:val="00D77B13"/>
    <w:rsid w:val="00D80A45"/>
    <w:rsid w:val="00D814F0"/>
    <w:rsid w:val="00D8169A"/>
    <w:rsid w:val="00D82304"/>
    <w:rsid w:val="00D8235F"/>
    <w:rsid w:val="00D83A07"/>
    <w:rsid w:val="00D83E13"/>
    <w:rsid w:val="00D8554B"/>
    <w:rsid w:val="00D87672"/>
    <w:rsid w:val="00D901A8"/>
    <w:rsid w:val="00D90425"/>
    <w:rsid w:val="00D906FE"/>
    <w:rsid w:val="00D90C6D"/>
    <w:rsid w:val="00D90D4D"/>
    <w:rsid w:val="00D90E2C"/>
    <w:rsid w:val="00D91650"/>
    <w:rsid w:val="00D918E9"/>
    <w:rsid w:val="00D92D30"/>
    <w:rsid w:val="00D93C5C"/>
    <w:rsid w:val="00D95223"/>
    <w:rsid w:val="00D953E8"/>
    <w:rsid w:val="00D9716F"/>
    <w:rsid w:val="00D971F3"/>
    <w:rsid w:val="00DA0620"/>
    <w:rsid w:val="00DA0C12"/>
    <w:rsid w:val="00DA0ED0"/>
    <w:rsid w:val="00DA1699"/>
    <w:rsid w:val="00DA1873"/>
    <w:rsid w:val="00DA1CD5"/>
    <w:rsid w:val="00DA1D95"/>
    <w:rsid w:val="00DA328E"/>
    <w:rsid w:val="00DA4846"/>
    <w:rsid w:val="00DA516D"/>
    <w:rsid w:val="00DA6FF3"/>
    <w:rsid w:val="00DA723E"/>
    <w:rsid w:val="00DB02DB"/>
    <w:rsid w:val="00DB172C"/>
    <w:rsid w:val="00DB2239"/>
    <w:rsid w:val="00DB3204"/>
    <w:rsid w:val="00DB4B83"/>
    <w:rsid w:val="00DB5E5E"/>
    <w:rsid w:val="00DB6789"/>
    <w:rsid w:val="00DB6CE8"/>
    <w:rsid w:val="00DB774C"/>
    <w:rsid w:val="00DC03D5"/>
    <w:rsid w:val="00DC1E09"/>
    <w:rsid w:val="00DC3097"/>
    <w:rsid w:val="00DC317C"/>
    <w:rsid w:val="00DC485D"/>
    <w:rsid w:val="00DC51A3"/>
    <w:rsid w:val="00DC53D8"/>
    <w:rsid w:val="00DC5440"/>
    <w:rsid w:val="00DC59A4"/>
    <w:rsid w:val="00DC5BB3"/>
    <w:rsid w:val="00DC5C02"/>
    <w:rsid w:val="00DC605F"/>
    <w:rsid w:val="00DC620B"/>
    <w:rsid w:val="00DC65F1"/>
    <w:rsid w:val="00DC7332"/>
    <w:rsid w:val="00DC784F"/>
    <w:rsid w:val="00DD045B"/>
    <w:rsid w:val="00DD0961"/>
    <w:rsid w:val="00DD18F1"/>
    <w:rsid w:val="00DD1D15"/>
    <w:rsid w:val="00DD1FC1"/>
    <w:rsid w:val="00DD308C"/>
    <w:rsid w:val="00DD4054"/>
    <w:rsid w:val="00DD771F"/>
    <w:rsid w:val="00DE0F8B"/>
    <w:rsid w:val="00DE1A9F"/>
    <w:rsid w:val="00DE2006"/>
    <w:rsid w:val="00DE30D7"/>
    <w:rsid w:val="00DE391E"/>
    <w:rsid w:val="00DE438E"/>
    <w:rsid w:val="00DE4CD5"/>
    <w:rsid w:val="00DE5A09"/>
    <w:rsid w:val="00DE5B1C"/>
    <w:rsid w:val="00DE67CC"/>
    <w:rsid w:val="00DE70E1"/>
    <w:rsid w:val="00DF1FD4"/>
    <w:rsid w:val="00DF5171"/>
    <w:rsid w:val="00DF53BD"/>
    <w:rsid w:val="00DF5CC8"/>
    <w:rsid w:val="00DF6A9C"/>
    <w:rsid w:val="00DF6F4F"/>
    <w:rsid w:val="00DF6FEE"/>
    <w:rsid w:val="00DF7593"/>
    <w:rsid w:val="00E01D9A"/>
    <w:rsid w:val="00E01F60"/>
    <w:rsid w:val="00E02EB5"/>
    <w:rsid w:val="00E04A9F"/>
    <w:rsid w:val="00E0585B"/>
    <w:rsid w:val="00E0598E"/>
    <w:rsid w:val="00E05CF8"/>
    <w:rsid w:val="00E10B23"/>
    <w:rsid w:val="00E10EA2"/>
    <w:rsid w:val="00E11590"/>
    <w:rsid w:val="00E12E02"/>
    <w:rsid w:val="00E133E4"/>
    <w:rsid w:val="00E1496F"/>
    <w:rsid w:val="00E15035"/>
    <w:rsid w:val="00E15243"/>
    <w:rsid w:val="00E15B06"/>
    <w:rsid w:val="00E16204"/>
    <w:rsid w:val="00E1638F"/>
    <w:rsid w:val="00E170CA"/>
    <w:rsid w:val="00E20C2D"/>
    <w:rsid w:val="00E20D3F"/>
    <w:rsid w:val="00E2263C"/>
    <w:rsid w:val="00E22B81"/>
    <w:rsid w:val="00E24346"/>
    <w:rsid w:val="00E24CC8"/>
    <w:rsid w:val="00E25F17"/>
    <w:rsid w:val="00E302EF"/>
    <w:rsid w:val="00E3041D"/>
    <w:rsid w:val="00E30BF3"/>
    <w:rsid w:val="00E30F88"/>
    <w:rsid w:val="00E32389"/>
    <w:rsid w:val="00E3275E"/>
    <w:rsid w:val="00E32856"/>
    <w:rsid w:val="00E328DF"/>
    <w:rsid w:val="00E32F28"/>
    <w:rsid w:val="00E331F3"/>
    <w:rsid w:val="00E3406F"/>
    <w:rsid w:val="00E3420D"/>
    <w:rsid w:val="00E354FB"/>
    <w:rsid w:val="00E41D6D"/>
    <w:rsid w:val="00E435F1"/>
    <w:rsid w:val="00E438D3"/>
    <w:rsid w:val="00E44325"/>
    <w:rsid w:val="00E44B37"/>
    <w:rsid w:val="00E46649"/>
    <w:rsid w:val="00E46BE1"/>
    <w:rsid w:val="00E47161"/>
    <w:rsid w:val="00E508B4"/>
    <w:rsid w:val="00E50FC7"/>
    <w:rsid w:val="00E51055"/>
    <w:rsid w:val="00E5259D"/>
    <w:rsid w:val="00E54647"/>
    <w:rsid w:val="00E555BD"/>
    <w:rsid w:val="00E564BE"/>
    <w:rsid w:val="00E572B2"/>
    <w:rsid w:val="00E57AC8"/>
    <w:rsid w:val="00E6044A"/>
    <w:rsid w:val="00E60A45"/>
    <w:rsid w:val="00E60C71"/>
    <w:rsid w:val="00E60F12"/>
    <w:rsid w:val="00E6384C"/>
    <w:rsid w:val="00E639A8"/>
    <w:rsid w:val="00E64233"/>
    <w:rsid w:val="00E64282"/>
    <w:rsid w:val="00E662E0"/>
    <w:rsid w:val="00E66A1F"/>
    <w:rsid w:val="00E71449"/>
    <w:rsid w:val="00E72882"/>
    <w:rsid w:val="00E72B24"/>
    <w:rsid w:val="00E72B2F"/>
    <w:rsid w:val="00E72C01"/>
    <w:rsid w:val="00E72E9F"/>
    <w:rsid w:val="00E73C4B"/>
    <w:rsid w:val="00E73D57"/>
    <w:rsid w:val="00E73E98"/>
    <w:rsid w:val="00E740BE"/>
    <w:rsid w:val="00E74ECF"/>
    <w:rsid w:val="00E7552E"/>
    <w:rsid w:val="00E75624"/>
    <w:rsid w:val="00E75733"/>
    <w:rsid w:val="00E767B1"/>
    <w:rsid w:val="00E80ACC"/>
    <w:rsid w:val="00E81A88"/>
    <w:rsid w:val="00E82837"/>
    <w:rsid w:val="00E84DBE"/>
    <w:rsid w:val="00E85AD4"/>
    <w:rsid w:val="00E85F54"/>
    <w:rsid w:val="00E8629E"/>
    <w:rsid w:val="00E862FE"/>
    <w:rsid w:val="00E86FCC"/>
    <w:rsid w:val="00E87D22"/>
    <w:rsid w:val="00E90EAC"/>
    <w:rsid w:val="00E91612"/>
    <w:rsid w:val="00E9208A"/>
    <w:rsid w:val="00E943B8"/>
    <w:rsid w:val="00E94F77"/>
    <w:rsid w:val="00E95B2B"/>
    <w:rsid w:val="00E95F7E"/>
    <w:rsid w:val="00E96A85"/>
    <w:rsid w:val="00E96D67"/>
    <w:rsid w:val="00EA0135"/>
    <w:rsid w:val="00EA0631"/>
    <w:rsid w:val="00EA0B96"/>
    <w:rsid w:val="00EA1702"/>
    <w:rsid w:val="00EA1DF7"/>
    <w:rsid w:val="00EA1F4B"/>
    <w:rsid w:val="00EA217C"/>
    <w:rsid w:val="00EA23F1"/>
    <w:rsid w:val="00EA24C9"/>
    <w:rsid w:val="00EA3A10"/>
    <w:rsid w:val="00EA5767"/>
    <w:rsid w:val="00EA58CC"/>
    <w:rsid w:val="00EA599C"/>
    <w:rsid w:val="00EA6AA1"/>
    <w:rsid w:val="00EA6E43"/>
    <w:rsid w:val="00EA7970"/>
    <w:rsid w:val="00EA7FAE"/>
    <w:rsid w:val="00EB01FA"/>
    <w:rsid w:val="00EB0250"/>
    <w:rsid w:val="00EB1B84"/>
    <w:rsid w:val="00EB1FF7"/>
    <w:rsid w:val="00EB26FB"/>
    <w:rsid w:val="00EB33B3"/>
    <w:rsid w:val="00EB37E7"/>
    <w:rsid w:val="00EB4047"/>
    <w:rsid w:val="00EB4888"/>
    <w:rsid w:val="00EB6251"/>
    <w:rsid w:val="00EB66AC"/>
    <w:rsid w:val="00EB71AC"/>
    <w:rsid w:val="00EB7788"/>
    <w:rsid w:val="00EB7FDB"/>
    <w:rsid w:val="00EC0213"/>
    <w:rsid w:val="00EC0664"/>
    <w:rsid w:val="00EC0771"/>
    <w:rsid w:val="00EC1392"/>
    <w:rsid w:val="00EC174C"/>
    <w:rsid w:val="00EC1E88"/>
    <w:rsid w:val="00EC209F"/>
    <w:rsid w:val="00EC28CE"/>
    <w:rsid w:val="00EC3906"/>
    <w:rsid w:val="00EC438A"/>
    <w:rsid w:val="00EC4568"/>
    <w:rsid w:val="00EC457A"/>
    <w:rsid w:val="00EC4B01"/>
    <w:rsid w:val="00EC505E"/>
    <w:rsid w:val="00EC5A2A"/>
    <w:rsid w:val="00EC674D"/>
    <w:rsid w:val="00EC707E"/>
    <w:rsid w:val="00EC792F"/>
    <w:rsid w:val="00ED1CFB"/>
    <w:rsid w:val="00ED1D3F"/>
    <w:rsid w:val="00ED262F"/>
    <w:rsid w:val="00ED265A"/>
    <w:rsid w:val="00ED2AE8"/>
    <w:rsid w:val="00ED2CB0"/>
    <w:rsid w:val="00ED2D09"/>
    <w:rsid w:val="00ED3C0E"/>
    <w:rsid w:val="00ED4E57"/>
    <w:rsid w:val="00ED5309"/>
    <w:rsid w:val="00ED5851"/>
    <w:rsid w:val="00ED66E8"/>
    <w:rsid w:val="00ED7AC3"/>
    <w:rsid w:val="00ED7EE9"/>
    <w:rsid w:val="00EE014D"/>
    <w:rsid w:val="00EE02BC"/>
    <w:rsid w:val="00EE08FA"/>
    <w:rsid w:val="00EE0B23"/>
    <w:rsid w:val="00EE0CCF"/>
    <w:rsid w:val="00EE1511"/>
    <w:rsid w:val="00EE18D4"/>
    <w:rsid w:val="00EE1C6E"/>
    <w:rsid w:val="00EE1EE6"/>
    <w:rsid w:val="00EE2386"/>
    <w:rsid w:val="00EE272E"/>
    <w:rsid w:val="00EE36A1"/>
    <w:rsid w:val="00EE3C78"/>
    <w:rsid w:val="00EE4028"/>
    <w:rsid w:val="00EE5190"/>
    <w:rsid w:val="00EE5DA0"/>
    <w:rsid w:val="00EE7206"/>
    <w:rsid w:val="00EE7489"/>
    <w:rsid w:val="00EE76E7"/>
    <w:rsid w:val="00EF0290"/>
    <w:rsid w:val="00EF0738"/>
    <w:rsid w:val="00EF0D16"/>
    <w:rsid w:val="00EF2F19"/>
    <w:rsid w:val="00EF35E5"/>
    <w:rsid w:val="00EF369A"/>
    <w:rsid w:val="00EF38F1"/>
    <w:rsid w:val="00EF4454"/>
    <w:rsid w:val="00EF4A3D"/>
    <w:rsid w:val="00EF5632"/>
    <w:rsid w:val="00EF5EF1"/>
    <w:rsid w:val="00EF5F4F"/>
    <w:rsid w:val="00EF646D"/>
    <w:rsid w:val="00EF6B2A"/>
    <w:rsid w:val="00EF7D79"/>
    <w:rsid w:val="00F00EE6"/>
    <w:rsid w:val="00F010F1"/>
    <w:rsid w:val="00F01F2A"/>
    <w:rsid w:val="00F0252D"/>
    <w:rsid w:val="00F0280A"/>
    <w:rsid w:val="00F02A87"/>
    <w:rsid w:val="00F03D93"/>
    <w:rsid w:val="00F04712"/>
    <w:rsid w:val="00F05715"/>
    <w:rsid w:val="00F0636A"/>
    <w:rsid w:val="00F06BB0"/>
    <w:rsid w:val="00F06F47"/>
    <w:rsid w:val="00F06FEE"/>
    <w:rsid w:val="00F07661"/>
    <w:rsid w:val="00F10DF5"/>
    <w:rsid w:val="00F11071"/>
    <w:rsid w:val="00F12321"/>
    <w:rsid w:val="00F12A6E"/>
    <w:rsid w:val="00F13127"/>
    <w:rsid w:val="00F13359"/>
    <w:rsid w:val="00F13452"/>
    <w:rsid w:val="00F14115"/>
    <w:rsid w:val="00F141E4"/>
    <w:rsid w:val="00F147E6"/>
    <w:rsid w:val="00F14C18"/>
    <w:rsid w:val="00F14F59"/>
    <w:rsid w:val="00F150F9"/>
    <w:rsid w:val="00F15504"/>
    <w:rsid w:val="00F155B3"/>
    <w:rsid w:val="00F16536"/>
    <w:rsid w:val="00F165B7"/>
    <w:rsid w:val="00F1684E"/>
    <w:rsid w:val="00F16BDE"/>
    <w:rsid w:val="00F17020"/>
    <w:rsid w:val="00F172DA"/>
    <w:rsid w:val="00F17AA6"/>
    <w:rsid w:val="00F20FB5"/>
    <w:rsid w:val="00F216DB"/>
    <w:rsid w:val="00F2197B"/>
    <w:rsid w:val="00F23A47"/>
    <w:rsid w:val="00F24C19"/>
    <w:rsid w:val="00F25259"/>
    <w:rsid w:val="00F2537D"/>
    <w:rsid w:val="00F26B47"/>
    <w:rsid w:val="00F26C9C"/>
    <w:rsid w:val="00F26CDD"/>
    <w:rsid w:val="00F26F3E"/>
    <w:rsid w:val="00F27298"/>
    <w:rsid w:val="00F27DE2"/>
    <w:rsid w:val="00F31EAF"/>
    <w:rsid w:val="00F31ED0"/>
    <w:rsid w:val="00F32949"/>
    <w:rsid w:val="00F33077"/>
    <w:rsid w:val="00F332E6"/>
    <w:rsid w:val="00F3435F"/>
    <w:rsid w:val="00F34390"/>
    <w:rsid w:val="00F34808"/>
    <w:rsid w:val="00F34E8E"/>
    <w:rsid w:val="00F35463"/>
    <w:rsid w:val="00F35849"/>
    <w:rsid w:val="00F36432"/>
    <w:rsid w:val="00F37CF2"/>
    <w:rsid w:val="00F37F29"/>
    <w:rsid w:val="00F420F5"/>
    <w:rsid w:val="00F42524"/>
    <w:rsid w:val="00F4347A"/>
    <w:rsid w:val="00F439AC"/>
    <w:rsid w:val="00F44F37"/>
    <w:rsid w:val="00F464B7"/>
    <w:rsid w:val="00F47CB1"/>
    <w:rsid w:val="00F51391"/>
    <w:rsid w:val="00F51772"/>
    <w:rsid w:val="00F51993"/>
    <w:rsid w:val="00F52294"/>
    <w:rsid w:val="00F52847"/>
    <w:rsid w:val="00F52CD0"/>
    <w:rsid w:val="00F54602"/>
    <w:rsid w:val="00F54A65"/>
    <w:rsid w:val="00F54C38"/>
    <w:rsid w:val="00F564F6"/>
    <w:rsid w:val="00F56761"/>
    <w:rsid w:val="00F57C10"/>
    <w:rsid w:val="00F60676"/>
    <w:rsid w:val="00F60E29"/>
    <w:rsid w:val="00F61378"/>
    <w:rsid w:val="00F6380F"/>
    <w:rsid w:val="00F6391C"/>
    <w:rsid w:val="00F63D46"/>
    <w:rsid w:val="00F6439A"/>
    <w:rsid w:val="00F6459F"/>
    <w:rsid w:val="00F6460A"/>
    <w:rsid w:val="00F650AF"/>
    <w:rsid w:val="00F658EF"/>
    <w:rsid w:val="00F658FB"/>
    <w:rsid w:val="00F70417"/>
    <w:rsid w:val="00F708C9"/>
    <w:rsid w:val="00F70E32"/>
    <w:rsid w:val="00F70F61"/>
    <w:rsid w:val="00F7207F"/>
    <w:rsid w:val="00F7252D"/>
    <w:rsid w:val="00F72BE2"/>
    <w:rsid w:val="00F72F37"/>
    <w:rsid w:val="00F7358D"/>
    <w:rsid w:val="00F73CC9"/>
    <w:rsid w:val="00F74649"/>
    <w:rsid w:val="00F7501D"/>
    <w:rsid w:val="00F76F81"/>
    <w:rsid w:val="00F77B8B"/>
    <w:rsid w:val="00F80D77"/>
    <w:rsid w:val="00F81817"/>
    <w:rsid w:val="00F82B39"/>
    <w:rsid w:val="00F834CA"/>
    <w:rsid w:val="00F83D54"/>
    <w:rsid w:val="00F84467"/>
    <w:rsid w:val="00F847F0"/>
    <w:rsid w:val="00F8606E"/>
    <w:rsid w:val="00F8642B"/>
    <w:rsid w:val="00F902DF"/>
    <w:rsid w:val="00F9044C"/>
    <w:rsid w:val="00F90528"/>
    <w:rsid w:val="00F9078C"/>
    <w:rsid w:val="00F90CB2"/>
    <w:rsid w:val="00F9154F"/>
    <w:rsid w:val="00F92F12"/>
    <w:rsid w:val="00F93503"/>
    <w:rsid w:val="00F9357A"/>
    <w:rsid w:val="00F93B72"/>
    <w:rsid w:val="00F943B4"/>
    <w:rsid w:val="00F94769"/>
    <w:rsid w:val="00F954D7"/>
    <w:rsid w:val="00F95E01"/>
    <w:rsid w:val="00F968AB"/>
    <w:rsid w:val="00F9742B"/>
    <w:rsid w:val="00F976C2"/>
    <w:rsid w:val="00F97AFB"/>
    <w:rsid w:val="00FA0172"/>
    <w:rsid w:val="00FA09DC"/>
    <w:rsid w:val="00FA112C"/>
    <w:rsid w:val="00FA11A9"/>
    <w:rsid w:val="00FA2A38"/>
    <w:rsid w:val="00FA4093"/>
    <w:rsid w:val="00FA41E3"/>
    <w:rsid w:val="00FA4643"/>
    <w:rsid w:val="00FA4DF4"/>
    <w:rsid w:val="00FA4EA0"/>
    <w:rsid w:val="00FA5287"/>
    <w:rsid w:val="00FA59FD"/>
    <w:rsid w:val="00FA5A1F"/>
    <w:rsid w:val="00FA742C"/>
    <w:rsid w:val="00FB04D7"/>
    <w:rsid w:val="00FB08EE"/>
    <w:rsid w:val="00FB0CE4"/>
    <w:rsid w:val="00FB124D"/>
    <w:rsid w:val="00FB177C"/>
    <w:rsid w:val="00FB1C10"/>
    <w:rsid w:val="00FB1E69"/>
    <w:rsid w:val="00FB2954"/>
    <w:rsid w:val="00FB296B"/>
    <w:rsid w:val="00FB31EC"/>
    <w:rsid w:val="00FB37B6"/>
    <w:rsid w:val="00FB3CB4"/>
    <w:rsid w:val="00FB55DE"/>
    <w:rsid w:val="00FB61AF"/>
    <w:rsid w:val="00FB6647"/>
    <w:rsid w:val="00FB6ECD"/>
    <w:rsid w:val="00FB72EF"/>
    <w:rsid w:val="00FB7443"/>
    <w:rsid w:val="00FB7FDD"/>
    <w:rsid w:val="00FC061A"/>
    <w:rsid w:val="00FC1CB8"/>
    <w:rsid w:val="00FC2095"/>
    <w:rsid w:val="00FC26A9"/>
    <w:rsid w:val="00FC3341"/>
    <w:rsid w:val="00FC3EDC"/>
    <w:rsid w:val="00FC4029"/>
    <w:rsid w:val="00FC4162"/>
    <w:rsid w:val="00FC4D9E"/>
    <w:rsid w:val="00FC64C5"/>
    <w:rsid w:val="00FC68CE"/>
    <w:rsid w:val="00FC6F27"/>
    <w:rsid w:val="00FC7E30"/>
    <w:rsid w:val="00FD1145"/>
    <w:rsid w:val="00FD23F1"/>
    <w:rsid w:val="00FD26BA"/>
    <w:rsid w:val="00FD2842"/>
    <w:rsid w:val="00FD2FFD"/>
    <w:rsid w:val="00FD5A97"/>
    <w:rsid w:val="00FD7322"/>
    <w:rsid w:val="00FD7548"/>
    <w:rsid w:val="00FD773A"/>
    <w:rsid w:val="00FD7AFD"/>
    <w:rsid w:val="00FE0EC5"/>
    <w:rsid w:val="00FE1BEC"/>
    <w:rsid w:val="00FE2F72"/>
    <w:rsid w:val="00FE3991"/>
    <w:rsid w:val="00FE4F74"/>
    <w:rsid w:val="00FE6117"/>
    <w:rsid w:val="00FE6995"/>
    <w:rsid w:val="00FE7745"/>
    <w:rsid w:val="00FE7EB3"/>
    <w:rsid w:val="00FF0D40"/>
    <w:rsid w:val="00FF2B97"/>
    <w:rsid w:val="00FF3341"/>
    <w:rsid w:val="00FF334A"/>
    <w:rsid w:val="00FF3740"/>
    <w:rsid w:val="00FF45C8"/>
    <w:rsid w:val="00FF54FE"/>
    <w:rsid w:val="00FF6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5A26D58-4B6D-491C-8335-4CB337082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CD108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4"/>
    <w:next w:val="a5"/>
    <w:link w:val="1Char"/>
    <w:qFormat/>
    <w:rsid w:val="00DE5A09"/>
    <w:pPr>
      <w:keepNext/>
      <w:keepLines/>
      <w:pageBreakBefore/>
      <w:numPr>
        <w:numId w:val="6"/>
      </w:numPr>
      <w:spacing w:before="120" w:after="120"/>
      <w:ind w:left="0" w:hangingChars="205" w:hanging="431"/>
      <w:jc w:val="left"/>
      <w:outlineLvl w:val="0"/>
    </w:pPr>
    <w:rPr>
      <w:rFonts w:ascii="Arial" w:hAnsi="Arial"/>
      <w:b/>
      <w:bCs/>
      <w:kern w:val="44"/>
      <w:sz w:val="30"/>
    </w:rPr>
  </w:style>
  <w:style w:type="paragraph" w:styleId="2">
    <w:name w:val="heading 2"/>
    <w:basedOn w:val="a4"/>
    <w:next w:val="a5"/>
    <w:link w:val="2Char"/>
    <w:qFormat/>
    <w:rsid w:val="007705BB"/>
    <w:pPr>
      <w:keepNext/>
      <w:numPr>
        <w:ilvl w:val="1"/>
        <w:numId w:val="6"/>
      </w:numPr>
      <w:spacing w:before="120" w:after="120"/>
      <w:outlineLvl w:val="1"/>
    </w:pPr>
    <w:rPr>
      <w:rFonts w:ascii="Arial" w:hAnsi="Arial"/>
      <w:b/>
      <w:bCs/>
      <w:szCs w:val="21"/>
    </w:rPr>
  </w:style>
  <w:style w:type="paragraph" w:styleId="3">
    <w:name w:val="heading 3"/>
    <w:basedOn w:val="a4"/>
    <w:next w:val="a5"/>
    <w:link w:val="3Char"/>
    <w:qFormat/>
    <w:rsid w:val="007705BB"/>
    <w:pPr>
      <w:keepNext/>
      <w:numPr>
        <w:ilvl w:val="2"/>
        <w:numId w:val="6"/>
      </w:numPr>
      <w:spacing w:before="120" w:after="120"/>
      <w:outlineLvl w:val="2"/>
    </w:pPr>
    <w:rPr>
      <w:rFonts w:ascii="Arial" w:hAnsi="Arial"/>
      <w:b/>
      <w:bCs/>
      <w:szCs w:val="21"/>
    </w:rPr>
  </w:style>
  <w:style w:type="paragraph" w:styleId="4">
    <w:name w:val="heading 4"/>
    <w:basedOn w:val="a4"/>
    <w:next w:val="a5"/>
    <w:link w:val="4Char"/>
    <w:qFormat/>
    <w:rsid w:val="007705BB"/>
    <w:pPr>
      <w:keepNext/>
      <w:numPr>
        <w:ilvl w:val="3"/>
        <w:numId w:val="6"/>
      </w:numPr>
      <w:spacing w:before="120" w:after="120"/>
      <w:outlineLvl w:val="3"/>
    </w:pPr>
    <w:rPr>
      <w:rFonts w:ascii="Arial" w:hAnsi="Arial"/>
      <w:b/>
      <w:bCs/>
      <w:szCs w:val="21"/>
    </w:rPr>
  </w:style>
  <w:style w:type="paragraph" w:styleId="5">
    <w:name w:val="heading 5"/>
    <w:basedOn w:val="a4"/>
    <w:next w:val="a5"/>
    <w:qFormat/>
    <w:rsid w:val="007705BB"/>
    <w:pPr>
      <w:keepNext/>
      <w:numPr>
        <w:ilvl w:val="4"/>
        <w:numId w:val="6"/>
      </w:numPr>
      <w:spacing w:before="120" w:after="120"/>
      <w:outlineLvl w:val="4"/>
    </w:pPr>
    <w:rPr>
      <w:rFonts w:ascii="Arial" w:hAnsi="Arial"/>
      <w:b/>
      <w:bCs/>
      <w:szCs w:val="21"/>
    </w:rPr>
  </w:style>
  <w:style w:type="paragraph" w:styleId="6">
    <w:name w:val="heading 6"/>
    <w:basedOn w:val="a4"/>
    <w:next w:val="a5"/>
    <w:qFormat/>
    <w:rsid w:val="007705BB"/>
    <w:pPr>
      <w:keepNext/>
      <w:numPr>
        <w:ilvl w:val="5"/>
        <w:numId w:val="1"/>
      </w:numPr>
      <w:spacing w:before="120" w:after="120"/>
      <w:ind w:left="1151" w:hanging="1151"/>
      <w:outlineLvl w:val="5"/>
    </w:pPr>
    <w:rPr>
      <w:rFonts w:ascii="Arial" w:hAnsi="Arial"/>
      <w:b/>
      <w:bCs/>
      <w:szCs w:val="21"/>
    </w:rPr>
  </w:style>
  <w:style w:type="paragraph" w:styleId="7">
    <w:name w:val="heading 7"/>
    <w:basedOn w:val="a4"/>
    <w:next w:val="a5"/>
    <w:qFormat/>
    <w:rsid w:val="007705BB"/>
    <w:pPr>
      <w:keepNext/>
      <w:numPr>
        <w:ilvl w:val="6"/>
        <w:numId w:val="1"/>
      </w:numPr>
      <w:spacing w:before="120" w:after="120"/>
      <w:ind w:left="1298" w:hanging="1298"/>
      <w:outlineLvl w:val="6"/>
    </w:pPr>
    <w:rPr>
      <w:rFonts w:ascii="Arial" w:hAnsi="Arial"/>
      <w:b/>
      <w:bCs/>
      <w:szCs w:val="21"/>
    </w:rPr>
  </w:style>
  <w:style w:type="paragraph" w:styleId="8">
    <w:name w:val="heading 8"/>
    <w:basedOn w:val="a4"/>
    <w:next w:val="a5"/>
    <w:qFormat/>
    <w:rsid w:val="007705BB"/>
    <w:pPr>
      <w:keepNext/>
      <w:numPr>
        <w:ilvl w:val="7"/>
        <w:numId w:val="1"/>
      </w:numPr>
      <w:spacing w:before="120" w:after="120"/>
      <w:outlineLvl w:val="7"/>
    </w:pPr>
    <w:rPr>
      <w:rFonts w:ascii="Arial" w:hAnsi="Arial"/>
      <w:b/>
      <w:szCs w:val="21"/>
    </w:rPr>
  </w:style>
  <w:style w:type="paragraph" w:styleId="9">
    <w:name w:val="heading 9"/>
    <w:basedOn w:val="a4"/>
    <w:next w:val="a5"/>
    <w:qFormat/>
    <w:rsid w:val="007705BB"/>
    <w:pPr>
      <w:keepNext/>
      <w:numPr>
        <w:ilvl w:val="8"/>
        <w:numId w:val="1"/>
      </w:numPr>
      <w:spacing w:before="120" w:after="120"/>
      <w:ind w:left="1582" w:hanging="1582"/>
      <w:outlineLvl w:val="8"/>
    </w:pPr>
    <w:rPr>
      <w:rFonts w:ascii="Arial" w:hAnsi="Arial"/>
      <w:b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文档标题"/>
    <w:basedOn w:val="a4"/>
    <w:next w:val="a4"/>
    <w:rsid w:val="002E78F1"/>
    <w:pPr>
      <w:jc w:val="center"/>
    </w:pPr>
    <w:rPr>
      <w:rFonts w:ascii="Arial" w:hAnsi="Arial" w:cs="宋体"/>
      <w:b/>
      <w:bCs/>
      <w:sz w:val="52"/>
      <w:szCs w:val="52"/>
    </w:rPr>
  </w:style>
  <w:style w:type="paragraph" w:customStyle="1" w:styleId="aa">
    <w:name w:val="封页"/>
    <w:basedOn w:val="a4"/>
    <w:rsid w:val="00CE4F87"/>
    <w:pPr>
      <w:jc w:val="center"/>
    </w:pPr>
    <w:rPr>
      <w:rFonts w:ascii="宋体" w:hAnsi="宋体" w:cs="宋体"/>
      <w:sz w:val="24"/>
      <w:szCs w:val="20"/>
    </w:rPr>
  </w:style>
  <w:style w:type="paragraph" w:customStyle="1" w:styleId="ab">
    <w:name w:val="版权申明"/>
    <w:basedOn w:val="a4"/>
    <w:rsid w:val="00CE4F87"/>
    <w:pPr>
      <w:spacing w:after="60"/>
    </w:pPr>
    <w:rPr>
      <w:rFonts w:ascii="宋体" w:cs="宋体"/>
      <w:kern w:val="0"/>
      <w:sz w:val="20"/>
      <w:szCs w:val="20"/>
    </w:rPr>
  </w:style>
  <w:style w:type="paragraph" w:styleId="ac">
    <w:name w:val="macro"/>
    <w:semiHidden/>
    <w:rsid w:val="003F7E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/>
      <w:kern w:val="2"/>
      <w:sz w:val="24"/>
    </w:rPr>
  </w:style>
  <w:style w:type="paragraph" w:customStyle="1" w:styleId="ad">
    <w:name w:val="表格内文字"/>
    <w:basedOn w:val="a4"/>
    <w:rsid w:val="00422992"/>
    <w:pPr>
      <w:spacing w:afterLines="25" w:after="25"/>
    </w:pPr>
    <w:rPr>
      <w:rFonts w:ascii="宋体"/>
      <w:sz w:val="18"/>
      <w:szCs w:val="20"/>
    </w:rPr>
  </w:style>
  <w:style w:type="paragraph" w:customStyle="1" w:styleId="a0">
    <w:name w:val="表名"/>
    <w:basedOn w:val="a4"/>
    <w:rsid w:val="00422992"/>
    <w:pPr>
      <w:numPr>
        <w:numId w:val="2"/>
      </w:numPr>
      <w:tabs>
        <w:tab w:val="clear" w:pos="648"/>
        <w:tab w:val="num" w:pos="432"/>
        <w:tab w:val="left" w:leader="dot" w:pos="1701"/>
        <w:tab w:val="left" w:pos="9072"/>
      </w:tabs>
      <w:spacing w:afterLines="25" w:after="25" w:line="360" w:lineRule="auto"/>
      <w:ind w:left="432" w:hanging="432"/>
      <w:jc w:val="center"/>
    </w:pPr>
    <w:rPr>
      <w:rFonts w:ascii="黑体" w:eastAsia="黑体"/>
      <w:szCs w:val="20"/>
    </w:rPr>
  </w:style>
  <w:style w:type="paragraph" w:styleId="ae">
    <w:name w:val="header"/>
    <w:basedOn w:val="a4"/>
    <w:link w:val="Char"/>
    <w:autoRedefine/>
    <w:rsid w:val="00554A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footer"/>
    <w:basedOn w:val="a4"/>
    <w:autoRedefine/>
    <w:rsid w:val="00EA0631"/>
    <w:pPr>
      <w:tabs>
        <w:tab w:val="center" w:pos="4153"/>
        <w:tab w:val="right" w:pos="8306"/>
      </w:tabs>
      <w:snapToGrid w:val="0"/>
      <w:jc w:val="right"/>
    </w:pPr>
    <w:rPr>
      <w:sz w:val="18"/>
      <w:szCs w:val="18"/>
    </w:rPr>
  </w:style>
  <w:style w:type="paragraph" w:styleId="11">
    <w:name w:val="toc 1"/>
    <w:basedOn w:val="a4"/>
    <w:next w:val="a4"/>
    <w:autoRedefine/>
    <w:uiPriority w:val="39"/>
    <w:rsid w:val="00370D63"/>
    <w:pPr>
      <w:spacing w:before="120" w:after="120"/>
      <w:jc w:val="left"/>
    </w:pPr>
    <w:rPr>
      <w:b/>
      <w:bCs/>
      <w:caps/>
      <w:szCs w:val="20"/>
    </w:rPr>
  </w:style>
  <w:style w:type="paragraph" w:styleId="20">
    <w:name w:val="toc 2"/>
    <w:basedOn w:val="a4"/>
    <w:next w:val="a4"/>
    <w:autoRedefine/>
    <w:uiPriority w:val="39"/>
    <w:rsid w:val="00370D63"/>
    <w:pPr>
      <w:ind w:leftChars="200" w:left="200"/>
      <w:jc w:val="left"/>
    </w:pPr>
    <w:rPr>
      <w:smallCaps/>
      <w:szCs w:val="20"/>
    </w:rPr>
  </w:style>
  <w:style w:type="paragraph" w:styleId="30">
    <w:name w:val="toc 3"/>
    <w:basedOn w:val="a4"/>
    <w:next w:val="a4"/>
    <w:autoRedefine/>
    <w:uiPriority w:val="39"/>
    <w:rsid w:val="00370D63"/>
    <w:pPr>
      <w:ind w:leftChars="400" w:left="400"/>
      <w:jc w:val="left"/>
    </w:pPr>
    <w:rPr>
      <w:iCs/>
      <w:szCs w:val="20"/>
    </w:rPr>
  </w:style>
  <w:style w:type="character" w:styleId="af0">
    <w:name w:val="page number"/>
    <w:basedOn w:val="a6"/>
    <w:rsid w:val="00ED7AC3"/>
  </w:style>
  <w:style w:type="paragraph" w:styleId="40">
    <w:name w:val="toc 4"/>
    <w:basedOn w:val="a4"/>
    <w:next w:val="a4"/>
    <w:autoRedefine/>
    <w:uiPriority w:val="39"/>
    <w:rsid w:val="00370D63"/>
    <w:pPr>
      <w:ind w:leftChars="600" w:left="600"/>
      <w:jc w:val="left"/>
    </w:pPr>
    <w:rPr>
      <w:szCs w:val="18"/>
    </w:rPr>
  </w:style>
  <w:style w:type="paragraph" w:customStyle="1" w:styleId="af1">
    <w:name w:val="封页 粗体"/>
    <w:basedOn w:val="aa"/>
    <w:rsid w:val="008E6C9A"/>
    <w:rPr>
      <w:b/>
      <w:bCs/>
      <w:sz w:val="28"/>
    </w:rPr>
  </w:style>
  <w:style w:type="paragraph" w:styleId="50">
    <w:name w:val="toc 5"/>
    <w:basedOn w:val="a4"/>
    <w:next w:val="a4"/>
    <w:autoRedefine/>
    <w:uiPriority w:val="39"/>
    <w:rsid w:val="00370D63"/>
    <w:pPr>
      <w:ind w:leftChars="800" w:left="800"/>
      <w:jc w:val="left"/>
    </w:pPr>
    <w:rPr>
      <w:szCs w:val="18"/>
    </w:rPr>
  </w:style>
  <w:style w:type="paragraph" w:styleId="60">
    <w:name w:val="toc 6"/>
    <w:basedOn w:val="a4"/>
    <w:next w:val="a4"/>
    <w:autoRedefine/>
    <w:uiPriority w:val="39"/>
    <w:rsid w:val="00370D63"/>
    <w:pPr>
      <w:ind w:leftChars="800" w:left="800"/>
      <w:jc w:val="left"/>
    </w:pPr>
    <w:rPr>
      <w:szCs w:val="18"/>
    </w:rPr>
  </w:style>
  <w:style w:type="paragraph" w:styleId="70">
    <w:name w:val="toc 7"/>
    <w:basedOn w:val="a4"/>
    <w:next w:val="a4"/>
    <w:autoRedefine/>
    <w:uiPriority w:val="39"/>
    <w:rsid w:val="00370D63"/>
    <w:pPr>
      <w:ind w:leftChars="800" w:left="800"/>
      <w:jc w:val="left"/>
    </w:pPr>
    <w:rPr>
      <w:szCs w:val="18"/>
    </w:rPr>
  </w:style>
  <w:style w:type="paragraph" w:styleId="80">
    <w:name w:val="toc 8"/>
    <w:basedOn w:val="a4"/>
    <w:next w:val="a4"/>
    <w:autoRedefine/>
    <w:uiPriority w:val="39"/>
    <w:rsid w:val="00370D63"/>
    <w:pPr>
      <w:ind w:leftChars="800" w:left="800"/>
      <w:jc w:val="left"/>
    </w:pPr>
    <w:rPr>
      <w:szCs w:val="18"/>
    </w:rPr>
  </w:style>
  <w:style w:type="paragraph" w:styleId="90">
    <w:name w:val="toc 9"/>
    <w:basedOn w:val="a4"/>
    <w:next w:val="a4"/>
    <w:autoRedefine/>
    <w:uiPriority w:val="39"/>
    <w:rsid w:val="00370D63"/>
    <w:pPr>
      <w:ind w:leftChars="800" w:left="800"/>
      <w:jc w:val="left"/>
    </w:pPr>
    <w:rPr>
      <w:szCs w:val="18"/>
    </w:rPr>
  </w:style>
  <w:style w:type="character" w:styleId="af2">
    <w:name w:val="Hyperlink"/>
    <w:uiPriority w:val="99"/>
    <w:rsid w:val="007A6504"/>
    <w:rPr>
      <w:color w:val="0000FF"/>
      <w:u w:val="single"/>
    </w:rPr>
  </w:style>
  <w:style w:type="paragraph" w:styleId="a5">
    <w:name w:val="Normal Indent"/>
    <w:aliases w:val="正文（首行缩进两字） Char Char Char Char Char,正文（首行缩进两字） Char Char Char Char,正文（首行缩进两字） Char Char,正文缩进 Char,正文（首行缩进两字） Char,表正文,正文非缩进,正文不缩进,首行缩进,特点,段1,正文缩进 Char1,正文（首行缩进两字）,正文（首行缩进两字） Char Char Char Char Char Char Char Char Char Char,正文（首行缩进两字） Char Char Cha"/>
    <w:basedOn w:val="a4"/>
    <w:link w:val="Char2"/>
    <w:rsid w:val="00435FF0"/>
    <w:pPr>
      <w:ind w:firstLineChars="200" w:firstLine="420"/>
    </w:pPr>
  </w:style>
  <w:style w:type="paragraph" w:customStyle="1" w:styleId="af3">
    <w:name w:val="表注"/>
    <w:basedOn w:val="a4"/>
    <w:rsid w:val="00422992"/>
    <w:pPr>
      <w:spacing w:afterLines="25" w:after="25"/>
      <w:ind w:left="200" w:hangingChars="200" w:hanging="200"/>
    </w:pPr>
    <w:rPr>
      <w:rFonts w:ascii="宋体"/>
      <w:sz w:val="18"/>
      <w:szCs w:val="20"/>
    </w:rPr>
  </w:style>
  <w:style w:type="paragraph" w:customStyle="1" w:styleId="a">
    <w:name w:val="图名"/>
    <w:basedOn w:val="a4"/>
    <w:rsid w:val="00422992"/>
    <w:pPr>
      <w:numPr>
        <w:numId w:val="3"/>
      </w:numPr>
      <w:tabs>
        <w:tab w:val="left" w:leader="dot" w:pos="1701"/>
        <w:tab w:val="left" w:pos="9072"/>
      </w:tabs>
      <w:spacing w:afterLines="25" w:after="25" w:line="360" w:lineRule="auto"/>
      <w:jc w:val="center"/>
    </w:pPr>
    <w:rPr>
      <w:rFonts w:ascii="黑体" w:eastAsia="黑体"/>
      <w:kern w:val="21"/>
      <w:szCs w:val="20"/>
    </w:rPr>
  </w:style>
  <w:style w:type="paragraph" w:customStyle="1" w:styleId="af4">
    <w:name w:val="图前正文"/>
    <w:basedOn w:val="a5"/>
    <w:next w:val="a"/>
    <w:rsid w:val="00422992"/>
    <w:pPr>
      <w:tabs>
        <w:tab w:val="left" w:leader="dot" w:pos="1701"/>
        <w:tab w:val="left" w:pos="9072"/>
      </w:tabs>
      <w:spacing w:afterLines="50" w:after="50"/>
      <w:ind w:firstLine="200"/>
    </w:pPr>
    <w:rPr>
      <w:rFonts w:ascii="宋体"/>
      <w:szCs w:val="20"/>
    </w:rPr>
  </w:style>
  <w:style w:type="paragraph" w:customStyle="1" w:styleId="af5">
    <w:name w:val="图注"/>
    <w:basedOn w:val="a4"/>
    <w:next w:val="a"/>
    <w:rsid w:val="00422992"/>
    <w:pPr>
      <w:spacing w:afterLines="25" w:after="25"/>
      <w:ind w:left="200" w:hangingChars="200" w:hanging="200"/>
    </w:pPr>
    <w:rPr>
      <w:rFonts w:ascii="宋体"/>
      <w:sz w:val="18"/>
      <w:szCs w:val="20"/>
    </w:rPr>
  </w:style>
  <w:style w:type="paragraph" w:customStyle="1" w:styleId="a2">
    <w:name w:val="正文编号－"/>
    <w:basedOn w:val="a4"/>
    <w:rsid w:val="00422992"/>
    <w:pPr>
      <w:numPr>
        <w:numId w:val="4"/>
      </w:numPr>
      <w:tabs>
        <w:tab w:val="clear" w:pos="420"/>
        <w:tab w:val="num" w:pos="432"/>
        <w:tab w:val="left" w:leader="dot" w:pos="1701"/>
        <w:tab w:val="left" w:pos="9072"/>
      </w:tabs>
      <w:spacing w:afterLines="25" w:after="25"/>
      <w:ind w:left="432" w:hanging="432"/>
    </w:pPr>
    <w:rPr>
      <w:rFonts w:ascii="宋体"/>
      <w:kern w:val="21"/>
      <w:szCs w:val="20"/>
    </w:rPr>
  </w:style>
  <w:style w:type="paragraph" w:customStyle="1" w:styleId="a3">
    <w:name w:val="正文编号●"/>
    <w:basedOn w:val="a4"/>
    <w:rsid w:val="00422992"/>
    <w:pPr>
      <w:numPr>
        <w:numId w:val="5"/>
      </w:numPr>
      <w:tabs>
        <w:tab w:val="clear" w:pos="420"/>
        <w:tab w:val="num" w:pos="432"/>
        <w:tab w:val="left" w:leader="dot" w:pos="1701"/>
        <w:tab w:val="left" w:pos="9072"/>
      </w:tabs>
      <w:spacing w:afterLines="25" w:after="25"/>
      <w:ind w:left="432" w:hanging="432"/>
    </w:pPr>
    <w:rPr>
      <w:rFonts w:ascii="宋体"/>
      <w:kern w:val="21"/>
      <w:szCs w:val="20"/>
    </w:rPr>
  </w:style>
  <w:style w:type="paragraph" w:customStyle="1" w:styleId="10">
    <w:name w:val="正文编号1)"/>
    <w:basedOn w:val="a4"/>
    <w:rsid w:val="00422992"/>
    <w:pPr>
      <w:numPr>
        <w:numId w:val="7"/>
      </w:numPr>
      <w:tabs>
        <w:tab w:val="left" w:leader="dot" w:pos="1701"/>
        <w:tab w:val="left" w:pos="9072"/>
      </w:tabs>
      <w:adjustRightInd w:val="0"/>
      <w:snapToGrid w:val="0"/>
      <w:spacing w:afterLines="25" w:after="25"/>
    </w:pPr>
    <w:rPr>
      <w:rFonts w:ascii="宋体"/>
      <w:kern w:val="21"/>
      <w:szCs w:val="20"/>
    </w:rPr>
  </w:style>
  <w:style w:type="paragraph" w:customStyle="1" w:styleId="a1">
    <w:name w:val="正文编号a"/>
    <w:basedOn w:val="a4"/>
    <w:rsid w:val="00D312B6"/>
    <w:pPr>
      <w:numPr>
        <w:numId w:val="8"/>
      </w:numPr>
      <w:tabs>
        <w:tab w:val="left" w:leader="dot" w:pos="1701"/>
        <w:tab w:val="left" w:pos="9072"/>
      </w:tabs>
      <w:snapToGrid w:val="0"/>
      <w:spacing w:afterLines="25" w:after="25"/>
    </w:pPr>
    <w:rPr>
      <w:rFonts w:ascii="宋体"/>
      <w:kern w:val="21"/>
      <w:szCs w:val="20"/>
    </w:rPr>
  </w:style>
  <w:style w:type="paragraph" w:styleId="af6">
    <w:name w:val="Document Map"/>
    <w:basedOn w:val="a4"/>
    <w:semiHidden/>
    <w:rsid w:val="00C2505F"/>
    <w:pPr>
      <w:shd w:val="clear" w:color="auto" w:fill="000080"/>
    </w:pPr>
  </w:style>
  <w:style w:type="paragraph" w:customStyle="1" w:styleId="af7">
    <w:name w:val="重点"/>
    <w:basedOn w:val="a4"/>
    <w:rsid w:val="00422992"/>
    <w:pPr>
      <w:spacing w:afterLines="25" w:after="25"/>
    </w:pPr>
    <w:rPr>
      <w:rFonts w:ascii="宋体"/>
      <w:color w:val="FF0000"/>
    </w:rPr>
  </w:style>
  <w:style w:type="paragraph" w:customStyle="1" w:styleId="af8">
    <w:name w:val="重点标注"/>
    <w:basedOn w:val="a4"/>
    <w:rsid w:val="00422992"/>
    <w:pPr>
      <w:spacing w:afterLines="25" w:after="25"/>
    </w:pPr>
    <w:rPr>
      <w:rFonts w:ascii="宋体"/>
      <w:color w:val="FF0000"/>
    </w:rPr>
  </w:style>
  <w:style w:type="table" w:styleId="af9">
    <w:name w:val="Table Grid"/>
    <w:basedOn w:val="a7"/>
    <w:rsid w:val="00073F8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basedOn w:val="a4"/>
    <w:rsid w:val="00202164"/>
    <w:pPr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Book Antiqua" w:hAnsi="Book Antiqua"/>
      <w:kern w:val="0"/>
      <w:sz w:val="16"/>
      <w:szCs w:val="20"/>
    </w:rPr>
  </w:style>
  <w:style w:type="paragraph" w:styleId="afa">
    <w:name w:val="Balloon Text"/>
    <w:basedOn w:val="a4"/>
    <w:semiHidden/>
    <w:rsid w:val="00171FD8"/>
    <w:rPr>
      <w:sz w:val="18"/>
      <w:szCs w:val="18"/>
    </w:rPr>
  </w:style>
  <w:style w:type="character" w:customStyle="1" w:styleId="Char2">
    <w:name w:val="正文缩进 Char2"/>
    <w:aliases w:val="正文（首行缩进两字） Char Char Char Char Char Char,正文（首行缩进两字） Char Char Char Char Char1,正文（首行缩进两字） Char Char Char,正文缩进 Char Char,正文（首行缩进两字） Char Char1,表正文 Char,正文非缩进 Char,正文不缩进 Char,首行缩进 Char,特点 Char,段1 Char,正文缩进 Char1 Char,正文（首行缩进两字） Char1"/>
    <w:link w:val="a5"/>
    <w:rsid w:val="00BD666D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ParaCharCharCharCharCharCharCharCharCharChar">
    <w:name w:val="默认段落字体 Para Char Char Char Char Char Char Char Char Char Char"/>
    <w:basedOn w:val="af6"/>
    <w:autoRedefine/>
    <w:rsid w:val="00B639B8"/>
    <w:pPr>
      <w:adjustRightInd w:val="0"/>
      <w:spacing w:line="436" w:lineRule="exact"/>
      <w:ind w:left="357"/>
      <w:jc w:val="left"/>
      <w:outlineLvl w:val="3"/>
    </w:pPr>
    <w:rPr>
      <w:rFonts w:ascii="Tahoma" w:hAnsi="Tahoma"/>
      <w:b/>
      <w:sz w:val="24"/>
    </w:rPr>
  </w:style>
  <w:style w:type="paragraph" w:customStyle="1" w:styleId="CharCharCharCharChar">
    <w:name w:val="Char Char Char Char Char"/>
    <w:basedOn w:val="a4"/>
    <w:semiHidden/>
    <w:rsid w:val="00BB2DEA"/>
    <w:pPr>
      <w:widowControl/>
      <w:spacing w:after="100" w:afterAutospacing="1" w:line="240" w:lineRule="exact"/>
      <w:jc w:val="left"/>
    </w:pPr>
    <w:rPr>
      <w:rFonts w:ascii="Arial" w:hAnsi="Arial"/>
      <w:kern w:val="0"/>
      <w:sz w:val="22"/>
      <w:szCs w:val="22"/>
      <w:lang w:eastAsia="en-US"/>
    </w:rPr>
  </w:style>
  <w:style w:type="paragraph" w:customStyle="1" w:styleId="l18">
    <w:name w:val="l18"/>
    <w:basedOn w:val="a4"/>
    <w:rsid w:val="000A54A6"/>
    <w:pPr>
      <w:widowControl/>
      <w:spacing w:before="30" w:after="100" w:afterAutospacing="1" w:line="270" w:lineRule="atLeast"/>
      <w:ind w:left="90"/>
      <w:jc w:val="left"/>
    </w:pPr>
    <w:rPr>
      <w:rFonts w:ascii="Arial" w:eastAsia="Arial Unicode MS" w:hAnsi="Arial" w:cs="Arial"/>
      <w:color w:val="000000"/>
      <w:kern w:val="0"/>
      <w:sz w:val="18"/>
      <w:szCs w:val="18"/>
      <w:lang w:eastAsia="en-US"/>
    </w:rPr>
  </w:style>
  <w:style w:type="paragraph" w:customStyle="1" w:styleId="Char0">
    <w:name w:val="Char"/>
    <w:basedOn w:val="af6"/>
    <w:rsid w:val="000F2E4E"/>
    <w:pPr>
      <w:widowControl/>
      <w:adjustRightInd w:val="0"/>
      <w:spacing w:line="436" w:lineRule="exact"/>
      <w:ind w:left="357"/>
      <w:jc w:val="left"/>
      <w:outlineLvl w:val="3"/>
    </w:pPr>
    <w:rPr>
      <w:rFonts w:ascii="Tahoma" w:hAnsi="Tahoma"/>
      <w:kern w:val="0"/>
      <w:sz w:val="24"/>
      <w:szCs w:val="20"/>
      <w:lang w:val="en-GB"/>
    </w:rPr>
  </w:style>
  <w:style w:type="character" w:customStyle="1" w:styleId="Char">
    <w:name w:val="页眉 Char"/>
    <w:link w:val="ae"/>
    <w:rsid w:val="00145E76"/>
    <w:rPr>
      <w:kern w:val="2"/>
      <w:sz w:val="18"/>
      <w:szCs w:val="18"/>
    </w:rPr>
  </w:style>
  <w:style w:type="table" w:styleId="31">
    <w:name w:val="Table Grid 3"/>
    <w:basedOn w:val="a7"/>
    <w:rsid w:val="00DE5A09"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CharCharCharCharCharCharCharCharCharCharCharCharCharCharCharChar">
    <w:name w:val="Char Char Char Char Char Char Char Char Char Char Char Char Char Char Char Char"/>
    <w:basedOn w:val="af6"/>
    <w:rsid w:val="00342381"/>
    <w:pPr>
      <w:adjustRightInd w:val="0"/>
      <w:spacing w:line="436" w:lineRule="exact"/>
      <w:ind w:left="357"/>
      <w:jc w:val="left"/>
      <w:outlineLvl w:val="3"/>
    </w:pPr>
    <w:rPr>
      <w:rFonts w:ascii="Tahoma" w:hAnsi="Tahoma"/>
      <w:b/>
      <w:sz w:val="24"/>
    </w:rPr>
  </w:style>
  <w:style w:type="character" w:customStyle="1" w:styleId="2Char">
    <w:name w:val="标题 2 Char"/>
    <w:link w:val="2"/>
    <w:rsid w:val="00342381"/>
    <w:rPr>
      <w:rFonts w:ascii="Arial" w:hAnsi="Arial"/>
      <w:b/>
      <w:bCs/>
      <w:kern w:val="2"/>
      <w:sz w:val="21"/>
      <w:szCs w:val="21"/>
    </w:rPr>
  </w:style>
  <w:style w:type="paragraph" w:styleId="afb">
    <w:name w:val="List Paragraph"/>
    <w:basedOn w:val="a4"/>
    <w:uiPriority w:val="34"/>
    <w:qFormat/>
    <w:rsid w:val="004D18BA"/>
    <w:pPr>
      <w:ind w:firstLineChars="200" w:firstLine="420"/>
    </w:pPr>
  </w:style>
  <w:style w:type="table" w:styleId="51">
    <w:name w:val="Table Columns 5"/>
    <w:basedOn w:val="a7"/>
    <w:rsid w:val="004D18BA"/>
    <w:pPr>
      <w:widowControl w:val="0"/>
      <w:spacing w:line="288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customStyle="1" w:styleId="1Char">
    <w:name w:val="标题 1 Char"/>
    <w:basedOn w:val="a6"/>
    <w:link w:val="1"/>
    <w:rsid w:val="00490403"/>
    <w:rPr>
      <w:rFonts w:ascii="Arial" w:hAnsi="Arial"/>
      <w:b/>
      <w:bCs/>
      <w:kern w:val="44"/>
      <w:sz w:val="30"/>
      <w:szCs w:val="24"/>
    </w:rPr>
  </w:style>
  <w:style w:type="character" w:customStyle="1" w:styleId="3Char">
    <w:name w:val="标题 3 Char"/>
    <w:basedOn w:val="a6"/>
    <w:link w:val="3"/>
    <w:rsid w:val="00490403"/>
    <w:rPr>
      <w:rFonts w:ascii="Arial" w:hAnsi="Arial"/>
      <w:b/>
      <w:bCs/>
      <w:kern w:val="2"/>
      <w:sz w:val="21"/>
      <w:szCs w:val="21"/>
    </w:rPr>
  </w:style>
  <w:style w:type="character" w:customStyle="1" w:styleId="4Char">
    <w:name w:val="标题 4 Char"/>
    <w:basedOn w:val="a6"/>
    <w:link w:val="4"/>
    <w:rsid w:val="00490403"/>
    <w:rPr>
      <w:rFonts w:ascii="Arial" w:hAnsi="Arial"/>
      <w:b/>
      <w:bCs/>
      <w:kern w:val="2"/>
      <w:sz w:val="21"/>
      <w:szCs w:val="21"/>
    </w:rPr>
  </w:style>
  <w:style w:type="paragraph" w:styleId="TOC">
    <w:name w:val="TOC Heading"/>
    <w:basedOn w:val="1"/>
    <w:next w:val="a4"/>
    <w:uiPriority w:val="39"/>
    <w:unhideWhenUsed/>
    <w:qFormat/>
    <w:rsid w:val="0021090A"/>
    <w:pPr>
      <w:pageBreakBefore w:val="0"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oleObject" Target="embeddings/oleObject20.bin"/><Relationship Id="rId50" Type="http://schemas.openxmlformats.org/officeDocument/2006/relationships/image" Target="media/image21.emf"/><Relationship Id="rId55" Type="http://schemas.openxmlformats.org/officeDocument/2006/relationships/oleObject" Target="embeddings/oleObject25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54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4.bin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oleObject" Target="embeddings/oleObject22.bin"/><Relationship Id="rId57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emf"/><Relationship Id="rId52" Type="http://schemas.openxmlformats.org/officeDocument/2006/relationships/image" Target="media/image2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1.bin"/><Relationship Id="rId56" Type="http://schemas.openxmlformats.org/officeDocument/2006/relationships/header" Target="header1.xml"/><Relationship Id="rId8" Type="http://schemas.openxmlformats.org/officeDocument/2006/relationships/image" Target="media/image1.emf"/><Relationship Id="rId51" Type="http://schemas.openxmlformats.org/officeDocument/2006/relationships/oleObject" Target="embeddings/oleObject23.bin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6.bin"/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ode\ac-5.0.0\docs\00-&#25991;&#26723;&#27169;&#29256;\10-&#24320;&#21457;&#36807;&#31243;&#27169;&#29256;\&#27169;&#22359;&#27010;&#35201;&#35774;&#35745;&#27169;&#29256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9A3523-9DA0-4BDF-84A2-8578EDC1E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模块概要设计模版.dot</Template>
  <TotalTime>11376</TotalTime>
  <Pages>34</Pages>
  <Words>1704</Words>
  <Characters>9717</Characters>
  <Application>Microsoft Office Word</Application>
  <DocSecurity>0</DocSecurity>
  <Lines>80</Lines>
  <Paragraphs>22</Paragraphs>
  <ScaleCrop>false</ScaleCrop>
  <Company>sdtm</Company>
  <LinksUpToDate>false</LinksUpToDate>
  <CharactersWithSpaces>11399</CharactersWithSpaces>
  <SharedDoc>false</SharedDoc>
  <HLinks>
    <vt:vector size="240" baseType="variant">
      <vt:variant>
        <vt:i4>1441852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_Toc341975997</vt:lpwstr>
      </vt:variant>
      <vt:variant>
        <vt:i4>1441852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_Toc341975996</vt:lpwstr>
      </vt:variant>
      <vt:variant>
        <vt:i4>1441852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_Toc341975995</vt:lpwstr>
      </vt:variant>
      <vt:variant>
        <vt:i4>1441852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_Toc341975994</vt:lpwstr>
      </vt:variant>
      <vt:variant>
        <vt:i4>1441852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_Toc341975993</vt:lpwstr>
      </vt:variant>
      <vt:variant>
        <vt:i4>1441852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_Toc341975992</vt:lpwstr>
      </vt:variant>
      <vt:variant>
        <vt:i4>1441852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_Toc341975991</vt:lpwstr>
      </vt:variant>
      <vt:variant>
        <vt:i4>1441852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_Toc341975990</vt:lpwstr>
      </vt:variant>
      <vt:variant>
        <vt:i4>1507388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_Toc341975989</vt:lpwstr>
      </vt:variant>
      <vt:variant>
        <vt:i4>1507388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_Toc341975988</vt:lpwstr>
      </vt:variant>
      <vt:variant>
        <vt:i4>1507388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_Toc341975987</vt:lpwstr>
      </vt:variant>
      <vt:variant>
        <vt:i4>1507388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_Toc341975986</vt:lpwstr>
      </vt:variant>
      <vt:variant>
        <vt:i4>1507388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_Toc341975985</vt:lpwstr>
      </vt:variant>
      <vt:variant>
        <vt:i4>1507388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_Toc341975984</vt:lpwstr>
      </vt:variant>
      <vt:variant>
        <vt:i4>1507388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_Toc341975983</vt:lpwstr>
      </vt:variant>
      <vt:variant>
        <vt:i4>1507388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_Toc341975982</vt:lpwstr>
      </vt:variant>
      <vt:variant>
        <vt:i4>1507388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_Toc341975981</vt:lpwstr>
      </vt:variant>
      <vt:variant>
        <vt:i4>1507388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_Toc341975980</vt:lpwstr>
      </vt:variant>
      <vt:variant>
        <vt:i4>1572924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_Toc341975979</vt:lpwstr>
      </vt:variant>
      <vt:variant>
        <vt:i4>1572924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_Toc341975978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_Toc341975977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_Toc341975976</vt:lpwstr>
      </vt:variant>
      <vt:variant>
        <vt:i4>1572924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_Toc341975975</vt:lpwstr>
      </vt:variant>
      <vt:variant>
        <vt:i4>1572924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_Toc341975974</vt:lpwstr>
      </vt:variant>
      <vt:variant>
        <vt:i4>1572924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_Toc341975973</vt:lpwstr>
      </vt:variant>
      <vt:variant>
        <vt:i4>1572924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_Toc341975972</vt:lpwstr>
      </vt:variant>
      <vt:variant>
        <vt:i4>1572924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_Toc341975971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_Toc341975970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_Toc341975969</vt:lpwstr>
      </vt:variant>
      <vt:variant>
        <vt:i4>1638460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_Toc341975968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_Toc341975967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_Toc341975966</vt:lpwstr>
      </vt:variant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_Toc341975965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_Toc341975964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_Toc341975963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_Toc341975962</vt:lpwstr>
      </vt:variant>
      <vt:variant>
        <vt:i4>1638460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_Toc341975961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_Toc341975960</vt:lpwstr>
      </vt:variant>
      <vt:variant>
        <vt:i4>1703996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_Toc341975959</vt:lpwstr>
      </vt:variant>
      <vt:variant>
        <vt:i4>1703996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_Toc341975958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CaoYu</dc:creator>
  <cp:keywords/>
  <dc:description/>
  <cp:lastModifiedBy>lingang yan</cp:lastModifiedBy>
  <cp:revision>470</cp:revision>
  <dcterms:created xsi:type="dcterms:W3CDTF">2016-01-12T05:48:00Z</dcterms:created>
  <dcterms:modified xsi:type="dcterms:W3CDTF">2016-01-22T03:24:00Z</dcterms:modified>
</cp:coreProperties>
</file>